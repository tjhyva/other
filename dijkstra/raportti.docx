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46CBC" w14:textId="77777777" w:rsidR="00FE077E" w:rsidRDefault="00FE077E" w:rsidP="000D70C4">
      <w:pPr>
        <w:pStyle w:val="KansiLehti"/>
        <w:ind w:left="1134"/>
        <w:jc w:val="left"/>
      </w:pPr>
    </w:p>
    <w:p w14:paraId="15EC5013" w14:textId="77777777" w:rsidR="001C60EC" w:rsidRDefault="001C60EC" w:rsidP="000D70C4">
      <w:pPr>
        <w:pStyle w:val="KansiLehti"/>
        <w:ind w:left="1134"/>
        <w:jc w:val="left"/>
      </w:pPr>
    </w:p>
    <w:p w14:paraId="25C8B256" w14:textId="77777777" w:rsidR="000A6C17" w:rsidRDefault="000A6C17" w:rsidP="000D70C4">
      <w:pPr>
        <w:pStyle w:val="KansiLehti"/>
        <w:ind w:left="1276"/>
        <w:jc w:val="left"/>
      </w:pPr>
    </w:p>
    <w:p w14:paraId="1F6E4105" w14:textId="77777777" w:rsidR="00A356AB" w:rsidRDefault="00A356AB" w:rsidP="000D70C4">
      <w:pPr>
        <w:pStyle w:val="KansiLehti"/>
        <w:ind w:left="1276"/>
        <w:jc w:val="left"/>
      </w:pPr>
    </w:p>
    <w:p w14:paraId="63C123FF" w14:textId="77777777" w:rsidR="001C60EC" w:rsidRDefault="001C60EC" w:rsidP="000D70C4">
      <w:pPr>
        <w:pStyle w:val="KansiLehti"/>
        <w:ind w:left="1276"/>
        <w:jc w:val="left"/>
      </w:pPr>
    </w:p>
    <w:p w14:paraId="038EDCE9" w14:textId="77777777" w:rsidR="000D70C4" w:rsidRDefault="000D70C4" w:rsidP="000D70C4">
      <w:pPr>
        <w:pStyle w:val="KansiLehti"/>
        <w:ind w:left="1276"/>
        <w:jc w:val="left"/>
      </w:pPr>
    </w:p>
    <w:p w14:paraId="1ABD8002" w14:textId="77777777" w:rsidR="000D70C4" w:rsidRDefault="000D70C4" w:rsidP="000D70C4">
      <w:pPr>
        <w:pStyle w:val="KansiLehti"/>
        <w:jc w:val="left"/>
      </w:pPr>
    </w:p>
    <w:p w14:paraId="72E48A64" w14:textId="77777777" w:rsidR="000D70C4" w:rsidRDefault="000D70C4" w:rsidP="000D70C4">
      <w:pPr>
        <w:pStyle w:val="KansiLehti"/>
        <w:jc w:val="left"/>
      </w:pPr>
    </w:p>
    <w:p w14:paraId="449E0AF9" w14:textId="77777777" w:rsidR="000D70C4" w:rsidRDefault="000D70C4" w:rsidP="000D70C4">
      <w:pPr>
        <w:pStyle w:val="KansiLehti"/>
        <w:ind w:left="1276"/>
        <w:jc w:val="left"/>
      </w:pPr>
    </w:p>
    <w:p w14:paraId="7E17DAFB" w14:textId="5C6446E4" w:rsidR="000A6C17" w:rsidRPr="00F401FE" w:rsidRDefault="00785046" w:rsidP="000D70C4">
      <w:pPr>
        <w:pStyle w:val="Calibri26"/>
        <w:spacing w:line="276" w:lineRule="auto"/>
        <w:ind w:left="1276"/>
        <w:rPr>
          <w:b/>
        </w:rPr>
      </w:pPr>
      <w:r>
        <w:rPr>
          <w:b/>
        </w:rPr>
        <w:t>Dijkstra</w:t>
      </w:r>
      <w:r w:rsidR="00FC2B29">
        <w:rPr>
          <w:b/>
        </w:rPr>
        <w:t>n algoritmi</w:t>
      </w:r>
    </w:p>
    <w:p w14:paraId="3EF52344" w14:textId="77777777" w:rsidR="00FE077E" w:rsidRDefault="00FE077E" w:rsidP="000D70C4">
      <w:pPr>
        <w:pStyle w:val="KansiLehti"/>
        <w:ind w:left="1276"/>
        <w:jc w:val="left"/>
      </w:pPr>
    </w:p>
    <w:p w14:paraId="5D56C0A4" w14:textId="77777777" w:rsidR="00EA7B18" w:rsidRDefault="00EA7B18" w:rsidP="000D70C4">
      <w:pPr>
        <w:pStyle w:val="KansiLehti"/>
        <w:tabs>
          <w:tab w:val="left" w:pos="1134"/>
        </w:tabs>
        <w:ind w:left="1276"/>
        <w:jc w:val="left"/>
      </w:pPr>
    </w:p>
    <w:p w14:paraId="642944B8" w14:textId="13A54B9B" w:rsidR="00EA7B18" w:rsidRPr="00F401FE" w:rsidRDefault="004031E8" w:rsidP="000D70C4">
      <w:pPr>
        <w:pStyle w:val="Calibri18"/>
        <w:ind w:left="1276"/>
        <w:rPr>
          <w:sz w:val="28"/>
          <w:szCs w:val="28"/>
        </w:rPr>
      </w:pPr>
      <w:r>
        <w:rPr>
          <w:sz w:val="28"/>
          <w:szCs w:val="28"/>
        </w:rPr>
        <w:t>Tomi Hyvärinen</w:t>
      </w:r>
      <w:r w:rsidR="00533A97">
        <w:rPr>
          <w:sz w:val="28"/>
          <w:szCs w:val="28"/>
        </w:rPr>
        <w:t xml:space="preserve"> (N3652)</w:t>
      </w:r>
      <w:r w:rsidR="00D25E11">
        <w:rPr>
          <w:sz w:val="28"/>
          <w:szCs w:val="28"/>
        </w:rPr>
        <w:t>, TTV19SM</w:t>
      </w:r>
    </w:p>
    <w:p w14:paraId="5210D8E2" w14:textId="319CC053" w:rsidR="00FE077E" w:rsidRDefault="00D57ADB" w:rsidP="000D70C4">
      <w:pPr>
        <w:pStyle w:val="KansiLehti"/>
        <w:ind w:left="1276"/>
        <w:jc w:val="left"/>
      </w:pPr>
      <w:r>
        <w:t>N3652@student.jamk.fi</w:t>
      </w:r>
    </w:p>
    <w:p w14:paraId="6B5D25BF" w14:textId="77777777" w:rsidR="000A6C17" w:rsidRDefault="000A6C17" w:rsidP="000D70C4">
      <w:pPr>
        <w:pStyle w:val="KansiLehti"/>
        <w:ind w:left="1276"/>
        <w:jc w:val="left"/>
      </w:pPr>
    </w:p>
    <w:p w14:paraId="6F7E13CF" w14:textId="77777777" w:rsidR="000A6C17" w:rsidRDefault="000A6C17" w:rsidP="000D70C4">
      <w:pPr>
        <w:pStyle w:val="KansiLehti"/>
        <w:ind w:left="1276"/>
        <w:jc w:val="left"/>
      </w:pPr>
    </w:p>
    <w:p w14:paraId="52CADD1E" w14:textId="77777777" w:rsidR="000A6C17" w:rsidRPr="000A6C17" w:rsidRDefault="000A6C17" w:rsidP="000D70C4">
      <w:pPr>
        <w:pStyle w:val="KansiLehti"/>
        <w:ind w:left="1276"/>
        <w:jc w:val="left"/>
      </w:pPr>
    </w:p>
    <w:p w14:paraId="4B91978C" w14:textId="77777777" w:rsidR="00FE077E" w:rsidRPr="000A6C17" w:rsidRDefault="00FE077E" w:rsidP="000D70C4">
      <w:pPr>
        <w:pStyle w:val="KansiLehti"/>
        <w:ind w:left="1276"/>
        <w:jc w:val="left"/>
      </w:pPr>
    </w:p>
    <w:p w14:paraId="2B6FB2EC" w14:textId="77777777" w:rsidR="000A6C17" w:rsidRDefault="000A6C17" w:rsidP="000D70C4">
      <w:pPr>
        <w:pStyle w:val="KansiLehti"/>
        <w:ind w:left="1276"/>
        <w:jc w:val="left"/>
      </w:pPr>
    </w:p>
    <w:p w14:paraId="772FD223" w14:textId="77777777" w:rsidR="000A6C17" w:rsidRDefault="000A6C17" w:rsidP="000D70C4">
      <w:pPr>
        <w:pStyle w:val="KansiLehti"/>
        <w:ind w:left="1276"/>
        <w:jc w:val="left"/>
      </w:pPr>
    </w:p>
    <w:p w14:paraId="009D70B8" w14:textId="2F5B2CBA" w:rsidR="00DD209B" w:rsidRDefault="00D57ADB" w:rsidP="000D70C4">
      <w:pPr>
        <w:pStyle w:val="Calibri16"/>
        <w:ind w:left="1276"/>
        <w:rPr>
          <w:sz w:val="28"/>
          <w:szCs w:val="28"/>
        </w:rPr>
      </w:pPr>
      <w:r>
        <w:rPr>
          <w:sz w:val="28"/>
          <w:szCs w:val="28"/>
        </w:rPr>
        <w:t>Loppuraportti</w:t>
      </w:r>
    </w:p>
    <w:p w14:paraId="32F9FAD1" w14:textId="365F073B" w:rsidR="00D25E11" w:rsidRPr="00DD209B" w:rsidRDefault="00681408" w:rsidP="000D70C4">
      <w:pPr>
        <w:pStyle w:val="Calibri16"/>
        <w:ind w:left="1276"/>
        <w:rPr>
          <w:sz w:val="28"/>
          <w:szCs w:val="28"/>
        </w:rPr>
      </w:pPr>
      <w:r>
        <w:rPr>
          <w:sz w:val="28"/>
          <w:szCs w:val="28"/>
        </w:rPr>
        <w:t>TTZC0</w:t>
      </w:r>
      <w:r w:rsidR="00785046">
        <w:rPr>
          <w:sz w:val="28"/>
          <w:szCs w:val="28"/>
        </w:rPr>
        <w:t>700</w:t>
      </w:r>
      <w:r w:rsidR="00D25E11">
        <w:rPr>
          <w:sz w:val="28"/>
          <w:szCs w:val="28"/>
        </w:rPr>
        <w:t xml:space="preserve"> </w:t>
      </w:r>
      <w:r w:rsidR="00785046">
        <w:rPr>
          <w:sz w:val="28"/>
          <w:szCs w:val="28"/>
        </w:rPr>
        <w:t>Tietorakenteet ja algoritmit/Antti Häkkinen</w:t>
      </w:r>
    </w:p>
    <w:p w14:paraId="3B17F1B4" w14:textId="186425A0" w:rsidR="000A6C17" w:rsidRPr="00DD209B" w:rsidRDefault="00785046" w:rsidP="000D70C4">
      <w:pPr>
        <w:pStyle w:val="Calibri16"/>
        <w:ind w:left="1276"/>
        <w:rPr>
          <w:sz w:val="28"/>
          <w:szCs w:val="28"/>
        </w:rPr>
      </w:pPr>
      <w:r>
        <w:rPr>
          <w:sz w:val="28"/>
          <w:szCs w:val="28"/>
        </w:rPr>
        <w:t>Joulukuu</w:t>
      </w:r>
      <w:r w:rsidR="00651769">
        <w:rPr>
          <w:sz w:val="28"/>
          <w:szCs w:val="28"/>
        </w:rPr>
        <w:t xml:space="preserve"> 20</w:t>
      </w:r>
      <w:r w:rsidR="00814069">
        <w:rPr>
          <w:sz w:val="28"/>
          <w:szCs w:val="28"/>
        </w:rPr>
        <w:t>20</w:t>
      </w:r>
    </w:p>
    <w:p w14:paraId="20A05A33" w14:textId="77777777" w:rsidR="00F1484E" w:rsidRDefault="00A60717" w:rsidP="00A60717">
      <w:pPr>
        <w:pStyle w:val="Calibri14"/>
        <w:ind w:left="2608" w:hanging="1332"/>
      </w:pPr>
      <w:r>
        <w:t>Tekniikan ala</w:t>
      </w:r>
    </w:p>
    <w:p w14:paraId="42B1238E" w14:textId="77777777" w:rsidR="00FE077E" w:rsidRDefault="00651769" w:rsidP="000D70C4">
      <w:pPr>
        <w:pStyle w:val="Calibri14"/>
        <w:ind w:left="1276"/>
      </w:pPr>
      <w:r>
        <w:t xml:space="preserve">Insinööri (AMK), </w:t>
      </w:r>
      <w:r w:rsidR="00A60717">
        <w:t>Tieto- ja viestintätekniikka</w:t>
      </w:r>
    </w:p>
    <w:p w14:paraId="20ADCDF0" w14:textId="77777777" w:rsidR="004031E8" w:rsidRDefault="004031E8" w:rsidP="000D70C4">
      <w:pPr>
        <w:pStyle w:val="KansiLehti"/>
        <w:jc w:val="left"/>
        <w:sectPr w:rsidR="004031E8" w:rsidSect="00EF10AE">
          <w:headerReference w:type="default" r:id="rId11"/>
          <w:footerReference w:type="default" r:id="rId12"/>
          <w:pgSz w:w="11907" w:h="16839" w:code="9"/>
          <w:pgMar w:top="2203" w:right="1134" w:bottom="1134" w:left="1134" w:header="993" w:footer="728" w:gutter="0"/>
          <w:cols w:space="708"/>
          <w:docGrid w:linePitch="360"/>
        </w:sectPr>
      </w:pPr>
    </w:p>
    <w:p w14:paraId="46C23160" w14:textId="77777777" w:rsidR="000A6C17" w:rsidRPr="00EA338B" w:rsidRDefault="00EA338B" w:rsidP="00EA338B">
      <w:pPr>
        <w:rPr>
          <w:b/>
          <w:bCs/>
          <w:sz w:val="28"/>
          <w:szCs w:val="28"/>
        </w:rPr>
      </w:pPr>
      <w:r w:rsidRPr="00EA338B">
        <w:rPr>
          <w:b/>
          <w:bCs/>
          <w:sz w:val="28"/>
          <w:szCs w:val="28"/>
        </w:rPr>
        <w:lastRenderedPageBreak/>
        <w:t>Sisält</w:t>
      </w:r>
      <w:r>
        <w:rPr>
          <w:b/>
          <w:bCs/>
          <w:sz w:val="28"/>
          <w:szCs w:val="28"/>
        </w:rPr>
        <w:t>ö</w:t>
      </w:r>
    </w:p>
    <w:p w14:paraId="2233095A" w14:textId="68BA22A5" w:rsidR="00EF7F23" w:rsidRDefault="002344F9">
      <w:pPr>
        <w:pStyle w:val="TOC1"/>
        <w:tabs>
          <w:tab w:val="left" w:pos="480"/>
          <w:tab w:val="right" w:leader="dot" w:pos="832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FI" w:eastAsia="en-FI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8189182" w:history="1">
        <w:r w:rsidR="00EF7F23" w:rsidRPr="00274E53">
          <w:rPr>
            <w:rStyle w:val="Hyperlink"/>
            <w:noProof/>
          </w:rPr>
          <w:t>1</w:t>
        </w:r>
        <w:r w:rsidR="00EF7F2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FI" w:eastAsia="en-FI"/>
          </w:rPr>
          <w:tab/>
        </w:r>
        <w:r w:rsidR="00EF7F23" w:rsidRPr="00274E53">
          <w:rPr>
            <w:rStyle w:val="Hyperlink"/>
            <w:noProof/>
          </w:rPr>
          <w:t>Johdanto</w:t>
        </w:r>
        <w:r w:rsidR="00EF7F23">
          <w:rPr>
            <w:noProof/>
            <w:webHidden/>
          </w:rPr>
          <w:tab/>
        </w:r>
        <w:r w:rsidR="00EF7F23">
          <w:rPr>
            <w:noProof/>
            <w:webHidden/>
          </w:rPr>
          <w:fldChar w:fldCharType="begin"/>
        </w:r>
        <w:r w:rsidR="00EF7F23">
          <w:rPr>
            <w:noProof/>
            <w:webHidden/>
          </w:rPr>
          <w:instrText xml:space="preserve"> PAGEREF _Toc58189182 \h </w:instrText>
        </w:r>
        <w:r w:rsidR="00EF7F23">
          <w:rPr>
            <w:noProof/>
            <w:webHidden/>
          </w:rPr>
        </w:r>
        <w:r w:rsidR="00EF7F23">
          <w:rPr>
            <w:noProof/>
            <w:webHidden/>
          </w:rPr>
          <w:fldChar w:fldCharType="separate"/>
        </w:r>
        <w:r w:rsidR="00DE6F44">
          <w:rPr>
            <w:noProof/>
            <w:webHidden/>
          </w:rPr>
          <w:t>2</w:t>
        </w:r>
        <w:r w:rsidR="00EF7F23">
          <w:rPr>
            <w:noProof/>
            <w:webHidden/>
          </w:rPr>
          <w:fldChar w:fldCharType="end"/>
        </w:r>
      </w:hyperlink>
    </w:p>
    <w:p w14:paraId="1AFA90BF" w14:textId="46989713" w:rsidR="00EF7F23" w:rsidRDefault="00A576EC">
      <w:pPr>
        <w:pStyle w:val="TOC1"/>
        <w:tabs>
          <w:tab w:val="left" w:pos="480"/>
          <w:tab w:val="right" w:leader="dot" w:pos="832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FI" w:eastAsia="en-FI"/>
        </w:rPr>
      </w:pPr>
      <w:hyperlink w:anchor="_Toc58189183" w:history="1">
        <w:r w:rsidR="00EF7F23" w:rsidRPr="00274E53">
          <w:rPr>
            <w:rStyle w:val="Hyperlink"/>
            <w:noProof/>
          </w:rPr>
          <w:t>2</w:t>
        </w:r>
        <w:r w:rsidR="00EF7F2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FI" w:eastAsia="en-FI"/>
          </w:rPr>
          <w:tab/>
        </w:r>
        <w:r w:rsidR="00EF7F23" w:rsidRPr="00274E53">
          <w:rPr>
            <w:rStyle w:val="Hyperlink"/>
            <w:noProof/>
          </w:rPr>
          <w:t>Matrix taulu</w:t>
        </w:r>
        <w:r w:rsidR="00EF7F23">
          <w:rPr>
            <w:noProof/>
            <w:webHidden/>
          </w:rPr>
          <w:tab/>
        </w:r>
        <w:r w:rsidR="00EF7F23">
          <w:rPr>
            <w:noProof/>
            <w:webHidden/>
          </w:rPr>
          <w:fldChar w:fldCharType="begin"/>
        </w:r>
        <w:r w:rsidR="00EF7F23">
          <w:rPr>
            <w:noProof/>
            <w:webHidden/>
          </w:rPr>
          <w:instrText xml:space="preserve"> PAGEREF _Toc58189183 \h </w:instrText>
        </w:r>
        <w:r w:rsidR="00EF7F23">
          <w:rPr>
            <w:noProof/>
            <w:webHidden/>
          </w:rPr>
        </w:r>
        <w:r w:rsidR="00EF7F23">
          <w:rPr>
            <w:noProof/>
            <w:webHidden/>
          </w:rPr>
          <w:fldChar w:fldCharType="separate"/>
        </w:r>
        <w:r w:rsidR="00DE6F44">
          <w:rPr>
            <w:noProof/>
            <w:webHidden/>
          </w:rPr>
          <w:t>2</w:t>
        </w:r>
        <w:r w:rsidR="00EF7F23">
          <w:rPr>
            <w:noProof/>
            <w:webHidden/>
          </w:rPr>
          <w:fldChar w:fldCharType="end"/>
        </w:r>
      </w:hyperlink>
    </w:p>
    <w:p w14:paraId="198FBB11" w14:textId="0164B147" w:rsidR="00EF7F23" w:rsidRDefault="00A576EC">
      <w:pPr>
        <w:pStyle w:val="TOC1"/>
        <w:tabs>
          <w:tab w:val="left" w:pos="480"/>
          <w:tab w:val="right" w:leader="dot" w:pos="832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FI" w:eastAsia="en-FI"/>
        </w:rPr>
      </w:pPr>
      <w:hyperlink w:anchor="_Toc58189184" w:history="1">
        <w:r w:rsidR="00EF7F23" w:rsidRPr="00274E53">
          <w:rPr>
            <w:rStyle w:val="Hyperlink"/>
            <w:noProof/>
          </w:rPr>
          <w:t>3</w:t>
        </w:r>
        <w:r w:rsidR="00EF7F2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FI" w:eastAsia="en-FI"/>
          </w:rPr>
          <w:tab/>
        </w:r>
        <w:r w:rsidR="00EF7F23" w:rsidRPr="00274E53">
          <w:rPr>
            <w:rStyle w:val="Hyperlink"/>
            <w:noProof/>
          </w:rPr>
          <w:t>Dijkstra</w:t>
        </w:r>
        <w:r w:rsidR="00EF7F23">
          <w:rPr>
            <w:noProof/>
            <w:webHidden/>
          </w:rPr>
          <w:tab/>
        </w:r>
        <w:r w:rsidR="00EF7F23">
          <w:rPr>
            <w:noProof/>
            <w:webHidden/>
          </w:rPr>
          <w:fldChar w:fldCharType="begin"/>
        </w:r>
        <w:r w:rsidR="00EF7F23">
          <w:rPr>
            <w:noProof/>
            <w:webHidden/>
          </w:rPr>
          <w:instrText xml:space="preserve"> PAGEREF _Toc58189184 \h </w:instrText>
        </w:r>
        <w:r w:rsidR="00EF7F23">
          <w:rPr>
            <w:noProof/>
            <w:webHidden/>
          </w:rPr>
        </w:r>
        <w:r w:rsidR="00EF7F23">
          <w:rPr>
            <w:noProof/>
            <w:webHidden/>
          </w:rPr>
          <w:fldChar w:fldCharType="separate"/>
        </w:r>
        <w:r w:rsidR="00DE6F44">
          <w:rPr>
            <w:noProof/>
            <w:webHidden/>
          </w:rPr>
          <w:t>2</w:t>
        </w:r>
        <w:r w:rsidR="00EF7F23">
          <w:rPr>
            <w:noProof/>
            <w:webHidden/>
          </w:rPr>
          <w:fldChar w:fldCharType="end"/>
        </w:r>
      </w:hyperlink>
    </w:p>
    <w:p w14:paraId="3A08402F" w14:textId="68C18B05" w:rsidR="00EF7F23" w:rsidRDefault="00A576EC">
      <w:pPr>
        <w:pStyle w:val="TOC1"/>
        <w:tabs>
          <w:tab w:val="left" w:pos="480"/>
          <w:tab w:val="right" w:leader="dot" w:pos="832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FI" w:eastAsia="en-FI"/>
        </w:rPr>
      </w:pPr>
      <w:hyperlink w:anchor="_Toc58189185" w:history="1">
        <w:r w:rsidR="00EF7F23" w:rsidRPr="00274E53">
          <w:rPr>
            <w:rStyle w:val="Hyperlink"/>
            <w:noProof/>
          </w:rPr>
          <w:t>4</w:t>
        </w:r>
        <w:r w:rsidR="00EF7F2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FI" w:eastAsia="en-FI"/>
          </w:rPr>
          <w:tab/>
        </w:r>
        <w:r w:rsidR="00EF7F23" w:rsidRPr="00274E53">
          <w:rPr>
            <w:rStyle w:val="Hyperlink"/>
            <w:noProof/>
          </w:rPr>
          <w:t>Dijkstra ja Matrix</w:t>
        </w:r>
        <w:r w:rsidR="00EF7F23">
          <w:rPr>
            <w:noProof/>
            <w:webHidden/>
          </w:rPr>
          <w:tab/>
        </w:r>
        <w:r w:rsidR="00EF7F23">
          <w:rPr>
            <w:noProof/>
            <w:webHidden/>
          </w:rPr>
          <w:fldChar w:fldCharType="begin"/>
        </w:r>
        <w:r w:rsidR="00EF7F23">
          <w:rPr>
            <w:noProof/>
            <w:webHidden/>
          </w:rPr>
          <w:instrText xml:space="preserve"> PAGEREF _Toc58189185 \h </w:instrText>
        </w:r>
        <w:r w:rsidR="00EF7F23">
          <w:rPr>
            <w:noProof/>
            <w:webHidden/>
          </w:rPr>
        </w:r>
        <w:r w:rsidR="00EF7F23">
          <w:rPr>
            <w:noProof/>
            <w:webHidden/>
          </w:rPr>
          <w:fldChar w:fldCharType="separate"/>
        </w:r>
        <w:r w:rsidR="00DE6F44">
          <w:rPr>
            <w:noProof/>
            <w:webHidden/>
          </w:rPr>
          <w:t>3</w:t>
        </w:r>
        <w:r w:rsidR="00EF7F23">
          <w:rPr>
            <w:noProof/>
            <w:webHidden/>
          </w:rPr>
          <w:fldChar w:fldCharType="end"/>
        </w:r>
      </w:hyperlink>
    </w:p>
    <w:p w14:paraId="69933013" w14:textId="4FAA80D6" w:rsidR="00EF7F23" w:rsidRDefault="00A576EC">
      <w:pPr>
        <w:pStyle w:val="TOC1"/>
        <w:tabs>
          <w:tab w:val="left" w:pos="480"/>
          <w:tab w:val="right" w:leader="dot" w:pos="832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FI" w:eastAsia="en-FI"/>
        </w:rPr>
      </w:pPr>
      <w:hyperlink w:anchor="_Toc58189186" w:history="1">
        <w:r w:rsidR="00EF7F23" w:rsidRPr="00274E53">
          <w:rPr>
            <w:rStyle w:val="Hyperlink"/>
            <w:noProof/>
          </w:rPr>
          <w:t>5</w:t>
        </w:r>
        <w:r w:rsidR="00EF7F2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FI" w:eastAsia="en-FI"/>
          </w:rPr>
          <w:tab/>
        </w:r>
        <w:r w:rsidR="00EF7F23" w:rsidRPr="00274E53">
          <w:rPr>
            <w:rStyle w:val="Hyperlink"/>
            <w:noProof/>
          </w:rPr>
          <w:t>Matrixin koon vaikutus</w:t>
        </w:r>
        <w:r w:rsidR="00EF7F23">
          <w:rPr>
            <w:noProof/>
            <w:webHidden/>
          </w:rPr>
          <w:tab/>
        </w:r>
        <w:r w:rsidR="00EF7F23">
          <w:rPr>
            <w:noProof/>
            <w:webHidden/>
          </w:rPr>
          <w:fldChar w:fldCharType="begin"/>
        </w:r>
        <w:r w:rsidR="00EF7F23">
          <w:rPr>
            <w:noProof/>
            <w:webHidden/>
          </w:rPr>
          <w:instrText xml:space="preserve"> PAGEREF _Toc58189186 \h </w:instrText>
        </w:r>
        <w:r w:rsidR="00EF7F23">
          <w:rPr>
            <w:noProof/>
            <w:webHidden/>
          </w:rPr>
        </w:r>
        <w:r w:rsidR="00EF7F23">
          <w:rPr>
            <w:noProof/>
            <w:webHidden/>
          </w:rPr>
          <w:fldChar w:fldCharType="separate"/>
        </w:r>
        <w:r w:rsidR="00DE6F44">
          <w:rPr>
            <w:noProof/>
            <w:webHidden/>
          </w:rPr>
          <w:t>9</w:t>
        </w:r>
        <w:r w:rsidR="00EF7F23">
          <w:rPr>
            <w:noProof/>
            <w:webHidden/>
          </w:rPr>
          <w:fldChar w:fldCharType="end"/>
        </w:r>
      </w:hyperlink>
    </w:p>
    <w:p w14:paraId="4EA84369" w14:textId="15726540" w:rsidR="00EF7F23" w:rsidRDefault="00A576EC">
      <w:pPr>
        <w:pStyle w:val="TOC1"/>
        <w:tabs>
          <w:tab w:val="left" w:pos="480"/>
          <w:tab w:val="right" w:leader="dot" w:pos="832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FI" w:eastAsia="en-FI"/>
        </w:rPr>
      </w:pPr>
      <w:hyperlink w:anchor="_Toc58189187" w:history="1">
        <w:r w:rsidR="00EF7F23" w:rsidRPr="00274E53">
          <w:rPr>
            <w:rStyle w:val="Hyperlink"/>
            <w:noProof/>
          </w:rPr>
          <w:t>6</w:t>
        </w:r>
        <w:r w:rsidR="00EF7F2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FI" w:eastAsia="en-FI"/>
          </w:rPr>
          <w:tab/>
        </w:r>
        <w:r w:rsidR="00EF7F23" w:rsidRPr="00274E53">
          <w:rPr>
            <w:rStyle w:val="Hyperlink"/>
            <w:noProof/>
          </w:rPr>
          <w:t>Pohdinta</w:t>
        </w:r>
        <w:r w:rsidR="00EF7F23">
          <w:rPr>
            <w:noProof/>
            <w:webHidden/>
          </w:rPr>
          <w:tab/>
        </w:r>
        <w:r w:rsidR="00EF7F23">
          <w:rPr>
            <w:noProof/>
            <w:webHidden/>
          </w:rPr>
          <w:fldChar w:fldCharType="begin"/>
        </w:r>
        <w:r w:rsidR="00EF7F23">
          <w:rPr>
            <w:noProof/>
            <w:webHidden/>
          </w:rPr>
          <w:instrText xml:space="preserve"> PAGEREF _Toc58189187 \h </w:instrText>
        </w:r>
        <w:r w:rsidR="00EF7F23">
          <w:rPr>
            <w:noProof/>
            <w:webHidden/>
          </w:rPr>
        </w:r>
        <w:r w:rsidR="00EF7F23">
          <w:rPr>
            <w:noProof/>
            <w:webHidden/>
          </w:rPr>
          <w:fldChar w:fldCharType="separate"/>
        </w:r>
        <w:r w:rsidR="00DE6F44">
          <w:rPr>
            <w:noProof/>
            <w:webHidden/>
          </w:rPr>
          <w:t>13</w:t>
        </w:r>
        <w:r w:rsidR="00EF7F23">
          <w:rPr>
            <w:noProof/>
            <w:webHidden/>
          </w:rPr>
          <w:fldChar w:fldCharType="end"/>
        </w:r>
      </w:hyperlink>
    </w:p>
    <w:p w14:paraId="282EEC50" w14:textId="66582EFC" w:rsidR="00EF7F23" w:rsidRDefault="00A576EC">
      <w:pPr>
        <w:pStyle w:val="TOC1"/>
        <w:tabs>
          <w:tab w:val="left" w:pos="480"/>
          <w:tab w:val="right" w:leader="dot" w:pos="832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FI" w:eastAsia="en-FI"/>
        </w:rPr>
      </w:pPr>
      <w:hyperlink w:anchor="_Toc58189188" w:history="1">
        <w:r w:rsidR="00EF7F23" w:rsidRPr="00274E53">
          <w:rPr>
            <w:rStyle w:val="Hyperlink"/>
            <w:noProof/>
          </w:rPr>
          <w:t>7</w:t>
        </w:r>
        <w:r w:rsidR="00EF7F23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FI" w:eastAsia="en-FI"/>
          </w:rPr>
          <w:tab/>
        </w:r>
        <w:r w:rsidR="00EF7F23" w:rsidRPr="00274E53">
          <w:rPr>
            <w:rStyle w:val="Hyperlink"/>
            <w:noProof/>
          </w:rPr>
          <w:t>Koodi</w:t>
        </w:r>
        <w:r w:rsidR="00EF7F23">
          <w:rPr>
            <w:noProof/>
            <w:webHidden/>
          </w:rPr>
          <w:tab/>
        </w:r>
        <w:r w:rsidR="00EF7F23">
          <w:rPr>
            <w:noProof/>
            <w:webHidden/>
          </w:rPr>
          <w:fldChar w:fldCharType="begin"/>
        </w:r>
        <w:r w:rsidR="00EF7F23">
          <w:rPr>
            <w:noProof/>
            <w:webHidden/>
          </w:rPr>
          <w:instrText xml:space="preserve"> PAGEREF _Toc58189188 \h </w:instrText>
        </w:r>
        <w:r w:rsidR="00EF7F23">
          <w:rPr>
            <w:noProof/>
            <w:webHidden/>
          </w:rPr>
        </w:r>
        <w:r w:rsidR="00EF7F23">
          <w:rPr>
            <w:noProof/>
            <w:webHidden/>
          </w:rPr>
          <w:fldChar w:fldCharType="separate"/>
        </w:r>
        <w:r w:rsidR="00DE6F44">
          <w:rPr>
            <w:noProof/>
            <w:webHidden/>
          </w:rPr>
          <w:t>13</w:t>
        </w:r>
        <w:r w:rsidR="00EF7F23">
          <w:rPr>
            <w:noProof/>
            <w:webHidden/>
          </w:rPr>
          <w:fldChar w:fldCharType="end"/>
        </w:r>
      </w:hyperlink>
    </w:p>
    <w:p w14:paraId="4F60CB38" w14:textId="2B2C7262" w:rsidR="00EA338B" w:rsidRDefault="002344F9" w:rsidP="00625BEA">
      <w:r>
        <w:fldChar w:fldCharType="end"/>
      </w:r>
      <w:r w:rsidR="00EA338B">
        <w:br w:type="page"/>
      </w:r>
    </w:p>
    <w:p w14:paraId="4F60F9E3" w14:textId="65BB1240" w:rsidR="00EA338B" w:rsidRDefault="00785046" w:rsidP="002344F9">
      <w:pPr>
        <w:pStyle w:val="Heading1"/>
      </w:pPr>
      <w:bookmarkStart w:id="0" w:name="_Toc58189182"/>
      <w:r>
        <w:lastRenderedPageBreak/>
        <w:t>Johdanto</w:t>
      </w:r>
      <w:bookmarkEnd w:id="0"/>
    </w:p>
    <w:p w14:paraId="5CB4693F" w14:textId="42CB9554" w:rsidR="00075A19" w:rsidRDefault="00C52765" w:rsidP="00095CD0">
      <w:r>
        <w:t>Raportissa käydään läpi</w:t>
      </w:r>
      <w:r w:rsidR="00075A19">
        <w:t xml:space="preserve"> </w:t>
      </w:r>
      <w:r w:rsidRPr="00C52765">
        <w:t>dijkstra</w:t>
      </w:r>
      <w:r w:rsidR="00FC2B29">
        <w:t>n</w:t>
      </w:r>
      <w:r>
        <w:t xml:space="preserve"> algoritmi</w:t>
      </w:r>
      <w:r w:rsidR="00075A19">
        <w:t>ä</w:t>
      </w:r>
      <w:r w:rsidR="00FC2B29">
        <w:t>,</w:t>
      </w:r>
      <w:r w:rsidR="00075A19">
        <w:t xml:space="preserve"> jolla saadaan laskettua lyhin reitti paikasta A paikk</w:t>
      </w:r>
      <w:r w:rsidR="00EF7F23">
        <w:t>a</w:t>
      </w:r>
      <w:r w:rsidR="00075A19">
        <w:t xml:space="preserve">an B. Myös </w:t>
      </w:r>
      <w:r w:rsidR="00EF7F23">
        <w:t>m</w:t>
      </w:r>
      <w:r w:rsidR="00075A19">
        <w:t>atrix</w:t>
      </w:r>
      <w:r w:rsidR="00EF7F23">
        <w:t>-</w:t>
      </w:r>
      <w:r w:rsidR="00075A19">
        <w:t>taulua käydään läpi</w:t>
      </w:r>
      <w:r w:rsidR="00EF7F23">
        <w:t>,</w:t>
      </w:r>
      <w:r w:rsidR="00075A19">
        <w:t xml:space="preserve"> jolla saamme määriteltyä montako e</w:t>
      </w:r>
      <w:r w:rsidR="00EF7F23">
        <w:t>r</w:t>
      </w:r>
      <w:r w:rsidR="00075A19">
        <w:t>i reittä on ja mitkä ovat matkojen etäisyydet. Selvitetään myös miten reittien määrä vaikuttaa aikaan.</w:t>
      </w:r>
    </w:p>
    <w:p w14:paraId="3F388413" w14:textId="3030F9A4" w:rsidR="00075A19" w:rsidRDefault="00075A19" w:rsidP="00075A19">
      <w:pPr>
        <w:pStyle w:val="Heading1"/>
      </w:pPr>
      <w:bookmarkStart w:id="1" w:name="_Toc58189183"/>
      <w:r>
        <w:t>Matrix taulu</w:t>
      </w:r>
      <w:bookmarkEnd w:id="1"/>
    </w:p>
    <w:p w14:paraId="0C66056E" w14:textId="17C42956" w:rsidR="00BB0613" w:rsidRDefault="00C52765" w:rsidP="00095CD0">
      <w:r>
        <w:t xml:space="preserve"> Matrix</w:t>
      </w:r>
      <w:r w:rsidR="00EF7F23">
        <w:t>-</w:t>
      </w:r>
      <w:r>
        <w:t xml:space="preserve">taulu on </w:t>
      </w:r>
      <w:r w:rsidR="00075A19">
        <w:t>listoja listan sisällä.</w:t>
      </w:r>
      <w:r>
        <w:t xml:space="preserve"> </w:t>
      </w:r>
      <w:r w:rsidR="00075A19">
        <w:t>L</w:t>
      </w:r>
      <w:r>
        <w:t>istat tulee muodostaa listan pituuden mukaan. Jos lista sisältää 5 numero</w:t>
      </w:r>
      <w:r w:rsidR="00075A19">
        <w:t>a</w:t>
      </w:r>
      <w:r w:rsidR="00EF7F23">
        <w:t>,</w:t>
      </w:r>
      <w:r>
        <w:t xml:space="preserve"> on listan sisällettävä myös 5 listaa</w:t>
      </w:r>
      <w:r w:rsidR="00075A19">
        <w:t>,</w:t>
      </w:r>
      <w:r>
        <w:t xml:space="preserve"> eli </w:t>
      </w:r>
      <w:r w:rsidR="00075A19">
        <w:t>matrix</w:t>
      </w:r>
      <w:r w:rsidR="00EF7F23">
        <w:t>-</w:t>
      </w:r>
      <w:r>
        <w:t xml:space="preserve">taulusta tulee </w:t>
      </w:r>
      <w:r w:rsidR="00EF7F23">
        <w:t xml:space="preserve">viiden </w:t>
      </w:r>
      <w:r>
        <w:t>numeron listoja 5</w:t>
      </w:r>
      <w:r w:rsidR="00EF7F23">
        <w:t xml:space="preserve"> kappaletta</w:t>
      </w:r>
      <w:r>
        <w:t>. Näillä on vielä yksi ehto joka on</w:t>
      </w:r>
      <w:r w:rsidR="00EF7F23">
        <w:t xml:space="preserve"> esimerkiksi </w:t>
      </w:r>
      <w:r>
        <w:t>jos vaikka ensimmäisen listan paikalla 4 on numero</w:t>
      </w:r>
      <w:r w:rsidR="00075A19">
        <w:t xml:space="preserve"> (</w:t>
      </w:r>
      <w:r w:rsidR="00EF7F23">
        <w:t xml:space="preserve">kuvassa </w:t>
      </w:r>
      <w:r w:rsidR="00075A19">
        <w:t>numero 376)</w:t>
      </w:r>
      <w:r>
        <w:t xml:space="preserve"> tämän numeron on pakko olla sama kuin 4 listan </w:t>
      </w:r>
      <w:r w:rsidR="00C63A24">
        <w:t>(</w:t>
      </w:r>
      <w:r w:rsidR="00EF7F23">
        <w:t xml:space="preserve">kuvassa </w:t>
      </w:r>
      <w:r w:rsidR="00C63A24">
        <w:t>numero 376)</w:t>
      </w:r>
      <w:r>
        <w:t xml:space="preserve"> ensimmäisellä paikalla</w:t>
      </w:r>
      <w:r w:rsidR="00440B6B">
        <w:t>, k</w:t>
      </w:r>
      <w:r>
        <w:t xml:space="preserve">uten alla olevasta </w:t>
      </w:r>
      <w:r w:rsidR="00440B6B">
        <w:t>m</w:t>
      </w:r>
      <w:r>
        <w:t>atrix</w:t>
      </w:r>
      <w:r w:rsidR="00F6632F">
        <w:t>-</w:t>
      </w:r>
      <w:r>
        <w:t>taulussa nähdää</w:t>
      </w:r>
      <w:r w:rsidR="00440B6B">
        <w:t>n</w:t>
      </w:r>
      <w:r>
        <w:t xml:space="preserve">. Lista on peilikuva </w:t>
      </w:r>
      <w:r w:rsidR="00075A19">
        <w:t>missä listan korkeus ja leveys on sama.</w:t>
      </w:r>
    </w:p>
    <w:p w14:paraId="2BB13273" w14:textId="59A7AF42" w:rsidR="00C52765" w:rsidRDefault="00C52765" w:rsidP="00095CD0">
      <w:r>
        <w:rPr>
          <w:noProof/>
        </w:rPr>
        <w:drawing>
          <wp:inline distT="0" distB="0" distL="0" distR="0" wp14:anchorId="7A272D6F" wp14:editId="4C06E2F3">
            <wp:extent cx="325755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D1A" w14:textId="3D20FEA3" w:rsidR="00D46AA0" w:rsidRDefault="00D46AA0" w:rsidP="00D46AA0">
      <w:pPr>
        <w:pStyle w:val="Heading1"/>
      </w:pPr>
      <w:bookmarkStart w:id="2" w:name="_Toc58189184"/>
      <w:r>
        <w:t>Dijkstra</w:t>
      </w:r>
      <w:bookmarkEnd w:id="2"/>
      <w:r w:rsidR="00FC2B29">
        <w:t>n algoritmi</w:t>
      </w:r>
    </w:p>
    <w:p w14:paraId="3D68F0C5" w14:textId="33729058" w:rsidR="00D46AA0" w:rsidRDefault="00D46AA0" w:rsidP="00D46AA0">
      <w:r>
        <w:t>Djikstra</w:t>
      </w:r>
      <w:r w:rsidR="00FC2B29">
        <w:t>n algoritmi</w:t>
      </w:r>
      <w:r>
        <w:t xml:space="preserve"> on alkoritmi joka selvittää lyhimmä retin paikasta A paikkan B. Dijkstra</w:t>
      </w:r>
      <w:r w:rsidR="00FC2B29">
        <w:t>n algoritmi</w:t>
      </w:r>
      <w:r>
        <w:t xml:space="preserve">ssa voidaan käyttää esim. ylläolevan kuvan Matrix taulua josta </w:t>
      </w:r>
      <w:r>
        <w:lastRenderedPageBreak/>
        <w:t xml:space="preserve">valitaan lähtöpiste ja loppupiste. </w:t>
      </w:r>
      <w:r w:rsidR="000E719A">
        <w:t>Sen avulla s</w:t>
      </w:r>
      <w:r>
        <w:t xml:space="preserve">elvitetään yhteydet ja etäisyydet yhteyksissä </w:t>
      </w:r>
      <w:r w:rsidR="00B32ADB">
        <w:t xml:space="preserve">, ja näiden </w:t>
      </w:r>
      <w:r>
        <w:t xml:space="preserve">avulla valitaan lyhin reitti. </w:t>
      </w:r>
    </w:p>
    <w:p w14:paraId="313C013F" w14:textId="2AC7D24D" w:rsidR="00D46AA0" w:rsidRDefault="00D46AA0" w:rsidP="00D46AA0">
      <w:pPr>
        <w:pStyle w:val="Heading1"/>
      </w:pPr>
      <w:bookmarkStart w:id="3" w:name="_Toc58189185"/>
      <w:r>
        <w:t>Dijkst</w:t>
      </w:r>
      <w:r w:rsidR="00774C63">
        <w:t>r</w:t>
      </w:r>
      <w:r>
        <w:t>a</w:t>
      </w:r>
      <w:r w:rsidR="00966D70">
        <w:t>n algoritmi</w:t>
      </w:r>
      <w:r>
        <w:t xml:space="preserve"> ja Matrix</w:t>
      </w:r>
      <w:bookmarkEnd w:id="3"/>
    </w:p>
    <w:p w14:paraId="7893A3B8" w14:textId="1F775362" w:rsidR="00D46AA0" w:rsidRDefault="00D46AA0" w:rsidP="00D46AA0">
      <w:r>
        <w:t>Aloi</w:t>
      </w:r>
      <w:r w:rsidR="00774C63">
        <w:t xml:space="preserve">tin suunnittelun </w:t>
      </w:r>
      <w:r w:rsidR="00DF5E37">
        <w:t xml:space="preserve">sellaisen </w:t>
      </w:r>
      <w:r w:rsidR="00774C63">
        <w:t>matrix</w:t>
      </w:r>
      <w:r w:rsidR="00DF5E37">
        <w:t>-t</w:t>
      </w:r>
      <w:r w:rsidR="00774C63">
        <w:t>aulun luomisella</w:t>
      </w:r>
      <w:r w:rsidR="00DF5E37">
        <w:t xml:space="preserve"> </w:t>
      </w:r>
      <w:r w:rsidR="00774C63">
        <w:t xml:space="preserve">jonka kokoa voidaan voidaan muuttaa, </w:t>
      </w:r>
      <w:r w:rsidR="002E44B7">
        <w:t xml:space="preserve">ja että </w:t>
      </w:r>
      <w:r w:rsidR="00774C63">
        <w:t xml:space="preserve">myös mahdollisia yhteyksiä ja etäisyyksiä voitaisiin muuttaa tarvittaessa. </w:t>
      </w:r>
    </w:p>
    <w:p w14:paraId="404FF31D" w14:textId="08588AFC" w:rsidR="00774C63" w:rsidRDefault="00774C63" w:rsidP="00D46AA0">
      <w:r>
        <w:t>Loin muuttujan (vertices) jolla määritellään matrix</w:t>
      </w:r>
      <w:r w:rsidR="005F099D">
        <w:t>-</w:t>
      </w:r>
      <w:r>
        <w:t>taulun koko ja myös itse matrix</w:t>
      </w:r>
      <w:r w:rsidR="005F099D">
        <w:t>-</w:t>
      </w:r>
      <w:r>
        <w:t>taulun (graph) joka on aluksi tyhjä. Seu</w:t>
      </w:r>
      <w:r w:rsidR="000C096B">
        <w:t>r</w:t>
      </w:r>
      <w:r>
        <w:t>aavaksi tein fun</w:t>
      </w:r>
      <w:r w:rsidR="00825306">
        <w:t>k</w:t>
      </w:r>
      <w:r>
        <w:t>tion (randomGraph</w:t>
      </w:r>
      <w:r w:rsidR="0015552D">
        <w:t>()</w:t>
      </w:r>
      <w:r>
        <w:t>) matrix</w:t>
      </w:r>
      <w:r w:rsidR="00AC53E2">
        <w:t>-</w:t>
      </w:r>
      <w:r>
        <w:t>taulun luontiin</w:t>
      </w:r>
      <w:r w:rsidR="00262219">
        <w:t>,</w:t>
      </w:r>
      <w:r>
        <w:t xml:space="preserve"> </w:t>
      </w:r>
      <w:r w:rsidR="00C4102D">
        <w:t xml:space="preserve">ja kutsuin </w:t>
      </w:r>
      <w:r>
        <w:t>funktio</w:t>
      </w:r>
      <w:r w:rsidR="00C4102D">
        <w:t>ta</w:t>
      </w:r>
      <w:r>
        <w:t xml:space="preserve"> randomGraph</w:t>
      </w:r>
      <w:r w:rsidR="0071471D">
        <w:t>()</w:t>
      </w:r>
      <w:r w:rsidR="002E016D">
        <w:t xml:space="preserve"> ja </w:t>
      </w:r>
      <w:r w:rsidR="00C4102D">
        <w:t xml:space="preserve">tälle </w:t>
      </w:r>
      <w:r w:rsidR="002E016D">
        <w:t>välitettiin matrix</w:t>
      </w:r>
      <w:r w:rsidR="00C4102D">
        <w:t>-</w:t>
      </w:r>
      <w:r w:rsidR="002E016D">
        <w:t>taulu ja sen koko.</w:t>
      </w:r>
    </w:p>
    <w:p w14:paraId="610FC9FA" w14:textId="45DCC942" w:rsidR="00774C63" w:rsidRDefault="00774C63" w:rsidP="00D46AA0">
      <w:r>
        <w:rPr>
          <w:noProof/>
        </w:rPr>
        <w:drawing>
          <wp:inline distT="0" distB="0" distL="0" distR="0" wp14:anchorId="0825C3A6" wp14:editId="6BE7276A">
            <wp:extent cx="5288280" cy="10610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C656" w14:textId="1B089F6A" w:rsidR="00774C63" w:rsidRPr="00D46AA0" w:rsidRDefault="002E016D" w:rsidP="00D46AA0">
      <w:r>
        <w:t>Funktio randomGraph</w:t>
      </w:r>
      <w:r w:rsidR="00CE1531">
        <w:t>()</w:t>
      </w:r>
      <w:r>
        <w:t xml:space="preserve"> ottaa vastaan matrix-taulun ja sen koon. Luodaan muuttuja graphSize jolle annetaan taulun koko. Toistetaan for-looppia taulukon koolle määrätyn arvon mukaa</w:t>
      </w:r>
      <w:r w:rsidR="00CC33B9">
        <w:t>n</w:t>
      </w:r>
      <w:r>
        <w:t xml:space="preserve">, jonka avulla </w:t>
      </w:r>
      <w:r w:rsidR="00987F5B">
        <w:t xml:space="preserve">saadaan </w:t>
      </w:r>
      <w:r>
        <w:t>luotua kyseisen määrän tauluja matrix</w:t>
      </w:r>
      <w:r w:rsidR="00622840">
        <w:t>-</w:t>
      </w:r>
      <w:r>
        <w:t>tauluun. Luodaan tyhjä taulu. Seuraavaksi vertaillaan onko taulukon pituus sama kuin taulujen määrä</w:t>
      </w:r>
      <w:r w:rsidR="004B341E">
        <w:t>,</w:t>
      </w:r>
      <w:r>
        <w:t xml:space="preserve"> jos on</w:t>
      </w:r>
      <w:r w:rsidR="004B341E">
        <w:t>,</w:t>
      </w:r>
      <w:r>
        <w:t xml:space="preserve"> tauluun asetetaan arvo 0, tämä on risteyskohta. Jos edellinen ehto ei toteudu</w:t>
      </w:r>
      <w:r w:rsidR="00976FC1">
        <w:t>,</w:t>
      </w:r>
      <w:r>
        <w:t xml:space="preserve"> verrataan onko tauluja luotu vähemmän kuin taulukon pituus tällä hetkellä. Luodaan kaksi muuttujaa</w:t>
      </w:r>
      <w:r w:rsidR="007C6622">
        <w:t>,</w:t>
      </w:r>
      <w:r>
        <w:t xml:space="preserve"> jotta saadaan jo valmiiksi luodusta matrix</w:t>
      </w:r>
      <w:r w:rsidR="00084DFE">
        <w:t>-</w:t>
      </w:r>
      <w:r>
        <w:t>taulusta kyseinen vasta numero oikealle paikalle ja asetetaan se tauluun. Jos tämäkään ei toteudu</w:t>
      </w:r>
      <w:r w:rsidR="00BB4008">
        <w:t>,</w:t>
      </w:r>
      <w:r>
        <w:t xml:space="preserve"> käytämme </w:t>
      </w:r>
      <w:r w:rsidR="00BB4008">
        <w:t>connect()-funktiota</w:t>
      </w:r>
      <w:r>
        <w:t>. Kun</w:t>
      </w:r>
      <w:r w:rsidR="00DA3CD1">
        <w:t xml:space="preserve"> taulu on luotu</w:t>
      </w:r>
      <w:r w:rsidR="008F7BD9">
        <w:t>,</w:t>
      </w:r>
      <w:r w:rsidR="00DA3CD1">
        <w:t xml:space="preserve"> tämä lisätään matrix</w:t>
      </w:r>
      <w:r w:rsidR="008F7BD9">
        <w:t>.</w:t>
      </w:r>
      <w:r w:rsidR="00DA3CD1">
        <w:t xml:space="preserve">tauluun. </w:t>
      </w:r>
      <w:r w:rsidR="008F7BD9">
        <w:t>T</w:t>
      </w:r>
      <w:r w:rsidR="00DA3CD1">
        <w:t>ätä toistetaan kunnes matrix</w:t>
      </w:r>
      <w:r w:rsidR="008F7BD9">
        <w:t>-</w:t>
      </w:r>
      <w:r w:rsidR="00DA3CD1">
        <w:t>taulu on valmis.</w:t>
      </w:r>
      <w:r>
        <w:t xml:space="preserve"> </w:t>
      </w:r>
    </w:p>
    <w:p w14:paraId="6520AA8E" w14:textId="5DA95F28" w:rsidR="00D46AA0" w:rsidRDefault="00774C63" w:rsidP="00D46AA0">
      <w:r>
        <w:rPr>
          <w:noProof/>
        </w:rPr>
        <w:lastRenderedPageBreak/>
        <w:drawing>
          <wp:inline distT="0" distB="0" distL="0" distR="0" wp14:anchorId="5C13D8E9" wp14:editId="1429A61D">
            <wp:extent cx="5296535" cy="3752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5B25" w14:textId="0DFBC943" w:rsidR="00DA3CD1" w:rsidRDefault="00DA3CD1" w:rsidP="00D46AA0">
      <w:r>
        <w:t>Edellisessä kuvassa connect</w:t>
      </w:r>
      <w:r w:rsidR="00BB30ED">
        <w:t>-</w:t>
      </w:r>
      <w:r>
        <w:t>fun</w:t>
      </w:r>
      <w:r w:rsidR="00BB30ED">
        <w:t>k</w:t>
      </w:r>
      <w:r>
        <w:t>tiota käytettäessä välitetty lista siirtyy connect</w:t>
      </w:r>
      <w:r w:rsidR="002D2B99">
        <w:t>-</w:t>
      </w:r>
      <w:r>
        <w:t>funktioon. Connect</w:t>
      </w:r>
      <w:r w:rsidR="00E35547">
        <w:t>-</w:t>
      </w:r>
      <w:r>
        <w:t>funktiolla arvotaan luodaanko listaan yhteys vai ei</w:t>
      </w:r>
      <w:r w:rsidR="00461C19">
        <w:t>, ja sen sisällä l</w:t>
      </w:r>
      <w:r>
        <w:t xml:space="preserve">uodaan muuttuja </w:t>
      </w:r>
      <w:r w:rsidR="00B31712">
        <w:t>”</w:t>
      </w:r>
      <w:r>
        <w:t>connect</w:t>
      </w:r>
      <w:r w:rsidR="00B31712">
        <w:t>”</w:t>
      </w:r>
      <w:r>
        <w:t xml:space="preserve"> johon arvotaa</w:t>
      </w:r>
      <w:r w:rsidR="004B35C1">
        <w:t>n</w:t>
      </w:r>
      <w:r>
        <w:t xml:space="preserve"> numero 1-5</w:t>
      </w:r>
      <w:r w:rsidR="00A205FE">
        <w:t>. J</w:t>
      </w:r>
      <w:r>
        <w:t>os numero on 1 tai 2 välitetään lista aina eteenpäin distance</w:t>
      </w:r>
      <w:r w:rsidR="00FD799F">
        <w:t>-</w:t>
      </w:r>
      <w:r>
        <w:t>fun</w:t>
      </w:r>
      <w:r w:rsidR="00FD799F">
        <w:t>k</w:t>
      </w:r>
      <w:r>
        <w:t>tiolle jos ei</w:t>
      </w:r>
      <w:r w:rsidR="00887616">
        <w:t>,</w:t>
      </w:r>
      <w:r>
        <w:t xml:space="preserve"> niin asetetaan listaan 0.</w:t>
      </w:r>
    </w:p>
    <w:p w14:paraId="62D9DFA8" w14:textId="3D526CA1" w:rsidR="00D46AA0" w:rsidRDefault="00DA3CD1" w:rsidP="00D46AA0">
      <w:r>
        <w:rPr>
          <w:noProof/>
        </w:rPr>
        <w:drawing>
          <wp:inline distT="0" distB="0" distL="0" distR="0" wp14:anchorId="07483303" wp14:editId="128E57D7">
            <wp:extent cx="5288280" cy="138049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2A44" w14:textId="7D83C1A5" w:rsidR="00DA3CD1" w:rsidRDefault="00DA3CD1" w:rsidP="00D46AA0">
      <w:r>
        <w:t>Distance</w:t>
      </w:r>
      <w:r w:rsidR="00192FE8">
        <w:t>-</w:t>
      </w:r>
      <w:r>
        <w:t xml:space="preserve">funktiossa arvotaan etäisyys pisteiden välillä. Funktio ottaa listan vastaan, luodaan muuttuja </w:t>
      </w:r>
      <w:r w:rsidR="005E244A">
        <w:t>”</w:t>
      </w:r>
      <w:r>
        <w:t>distance</w:t>
      </w:r>
      <w:r w:rsidR="005E244A">
        <w:t>”,</w:t>
      </w:r>
      <w:r>
        <w:t xml:space="preserve"> jolle arvotaan arvo väliltä 1-1000 ja asetetaan tämä numero listan paikall</w:t>
      </w:r>
      <w:r w:rsidR="00760968">
        <w:t>e</w:t>
      </w:r>
      <w:r>
        <w:t>.</w:t>
      </w:r>
    </w:p>
    <w:p w14:paraId="7B5156FE" w14:textId="3952ECC7" w:rsidR="00DA3CD1" w:rsidRDefault="00DA3CD1" w:rsidP="00D46AA0">
      <w:r>
        <w:rPr>
          <w:noProof/>
        </w:rPr>
        <w:drawing>
          <wp:inline distT="0" distB="0" distL="0" distR="0" wp14:anchorId="76E33391" wp14:editId="23095D74">
            <wp:extent cx="5288280" cy="76771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00DD" w14:textId="73840735" w:rsidR="00D46AA0" w:rsidRDefault="00DA3CD1" w:rsidP="00D46AA0">
      <w:r>
        <w:lastRenderedPageBreak/>
        <w:t>Kun nämä kaikki on suoritettu</w:t>
      </w:r>
      <w:r w:rsidR="004F09E0">
        <w:t xml:space="preserve">, </w:t>
      </w:r>
      <w:r>
        <w:t>on matrix</w:t>
      </w:r>
      <w:r w:rsidR="00294729">
        <w:t xml:space="preserve">in </w:t>
      </w:r>
      <w:r>
        <w:t>lista valmis. Alla on kuva valmiista 10x10 matrix</w:t>
      </w:r>
      <w:r w:rsidR="003B5966">
        <w:t>-</w:t>
      </w:r>
      <w:r>
        <w:t>taulusta.</w:t>
      </w:r>
    </w:p>
    <w:p w14:paraId="332E9845" w14:textId="384AEE6D" w:rsidR="00DA3CD1" w:rsidRDefault="00DA3CD1" w:rsidP="00D46AA0">
      <w:r>
        <w:rPr>
          <w:noProof/>
        </w:rPr>
        <w:drawing>
          <wp:inline distT="0" distB="0" distL="0" distR="0" wp14:anchorId="48011295" wp14:editId="1D7E8FC3">
            <wp:extent cx="3597275" cy="369189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9967" w14:textId="44515A01" w:rsidR="009A37B3" w:rsidRPr="00D46AA0" w:rsidRDefault="009A37B3" w:rsidP="00D46AA0">
      <w:r>
        <w:t xml:space="preserve">Seuraavaksi </w:t>
      </w:r>
      <w:r w:rsidR="009B41A4">
        <w:t xml:space="preserve">esitetään </w:t>
      </w:r>
      <w:r>
        <w:t>matrix</w:t>
      </w:r>
      <w:r w:rsidR="007C6F6A">
        <w:t xml:space="preserve"> </w:t>
      </w:r>
      <w:r>
        <w:t>kuten yllä olevassa kuvassa näkyy, käymme läpi for-loopilla taulukon</w:t>
      </w:r>
      <w:r w:rsidR="0028157E">
        <w:t>,</w:t>
      </w:r>
      <w:r>
        <w:t xml:space="preserve"> jonka jokaisen numeron tulostamme. Connection</w:t>
      </w:r>
      <w:r w:rsidR="00FB1D52">
        <w:t>-</w:t>
      </w:r>
      <w:r>
        <w:t>matrix tulostaa ka</w:t>
      </w:r>
      <w:r w:rsidR="00D25683">
        <w:t>i</w:t>
      </w:r>
      <w:r>
        <w:t>kki yh</w:t>
      </w:r>
      <w:r w:rsidR="00945C09">
        <w:t>t</w:t>
      </w:r>
      <w:r>
        <w:t>eydet</w:t>
      </w:r>
      <w:r w:rsidR="00945C09">
        <w:t>,</w:t>
      </w:r>
      <w:r>
        <w:t xml:space="preserve"> joita matrixia luodessa on syntynyt. For-looppi käydään läpi taulukoiden määrän verran</w:t>
      </w:r>
      <w:r w:rsidR="001A0431">
        <w:t>,</w:t>
      </w:r>
      <w:r>
        <w:t xml:space="preserve"> luodaan uusi muuttuja jolle annetaan for</w:t>
      </w:r>
      <w:r w:rsidR="001A0431">
        <w:t>-</w:t>
      </w:r>
      <w:r>
        <w:t>loopissa käytävän taulun numero, seuraavassa for</w:t>
      </w:r>
      <w:r w:rsidR="001A0431">
        <w:t>-</w:t>
      </w:r>
      <w:r>
        <w:t>loopissa tarkistetaan matrixin</w:t>
      </w:r>
      <w:r w:rsidR="001A0431">
        <w:t>-</w:t>
      </w:r>
      <w:r>
        <w:t>taulusta sisältääkö taulu numeron eri numeron kuin 0 ja myös tarkistetaan onko listan paikka pienempi kuin matrixissa käytävä lista. Jos nämä toteutuvat esitetään yh</w:t>
      </w:r>
      <w:r w:rsidR="00F75D93">
        <w:t>t</w:t>
      </w:r>
      <w:r>
        <w:t>eys, tällä sain aikaiseksi että vain yksi yhteys esitettiin eikä esim. 1-&gt;2 ja 2&lt;-1.</w:t>
      </w:r>
    </w:p>
    <w:p w14:paraId="10FB516B" w14:textId="328399FE" w:rsidR="00D46AA0" w:rsidRDefault="009A37B3" w:rsidP="00095CD0">
      <w:r>
        <w:rPr>
          <w:noProof/>
        </w:rPr>
        <w:lastRenderedPageBreak/>
        <w:drawing>
          <wp:inline distT="0" distB="0" distL="0" distR="0" wp14:anchorId="2715DA2E" wp14:editId="157BB498">
            <wp:extent cx="5288280" cy="251904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7824" w14:textId="48635BDB" w:rsidR="009A37B3" w:rsidRDefault="009A37B3" w:rsidP="00095CD0">
      <w:r>
        <w:rPr>
          <w:noProof/>
        </w:rPr>
        <w:drawing>
          <wp:inline distT="0" distB="0" distL="0" distR="0" wp14:anchorId="474003F3" wp14:editId="19FEB8E7">
            <wp:extent cx="3666490" cy="4666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AABD" w14:textId="454C3418" w:rsidR="009A37B3" w:rsidRDefault="00220AE8" w:rsidP="00095CD0">
      <w:r>
        <w:t xml:space="preserve">Dijkstran algoritmiin syötetään </w:t>
      </w:r>
      <w:r w:rsidR="007E17B3">
        <w:t xml:space="preserve">yllä olevan mukaan luotu </w:t>
      </w:r>
      <w:r>
        <w:t>matrix</w:t>
      </w:r>
      <w:r w:rsidR="007E17B3">
        <w:t>-</w:t>
      </w:r>
      <w:r>
        <w:t xml:space="preserve">taulu, </w:t>
      </w:r>
      <w:r w:rsidR="00C45DB4">
        <w:t xml:space="preserve">tälle annetaan parametreinä </w:t>
      </w:r>
      <w:r>
        <w:t xml:space="preserve">mikä on lähtöpiste (0) ja mikä on loppupiste </w:t>
      </w:r>
      <w:r w:rsidR="00C45DB4">
        <w:t>(</w:t>
      </w:r>
      <w:r>
        <w:t>taulukon pituus</w:t>
      </w:r>
      <w:r w:rsidR="0018708E">
        <w:t xml:space="preserve">, </w:t>
      </w:r>
      <w:r>
        <w:t>tässä tapaukse</w:t>
      </w:r>
      <w:r w:rsidR="0018708E">
        <w:t>s</w:t>
      </w:r>
      <w:r>
        <w:t>sa 9), välitetään myös numerolista joka on luotu taulukon pituuden mukaan jotta saadaa</w:t>
      </w:r>
      <w:r w:rsidR="005B2181">
        <w:t>n</w:t>
      </w:r>
      <w:r>
        <w:t xml:space="preserve"> selvä reittikuvaus.</w:t>
      </w:r>
    </w:p>
    <w:p w14:paraId="095EBEB0" w14:textId="72B705B0" w:rsidR="009A37B3" w:rsidRDefault="009A37B3" w:rsidP="00095CD0">
      <w:r>
        <w:rPr>
          <w:noProof/>
        </w:rPr>
        <w:lastRenderedPageBreak/>
        <w:drawing>
          <wp:inline distT="0" distB="0" distL="0" distR="0" wp14:anchorId="1E0B8BEA" wp14:editId="49CD61B2">
            <wp:extent cx="5288280" cy="59499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CD17" w14:textId="3D748201" w:rsidR="00F03CD7" w:rsidRDefault="00F03CD7" w:rsidP="00095CD0">
      <w:r>
        <w:t>Dijkstra</w:t>
      </w:r>
      <w:r w:rsidR="008172CF">
        <w:t>-</w:t>
      </w:r>
      <w:r>
        <w:t>funktiossa luodaan uusi tyhjä etäisyys</w:t>
      </w:r>
      <w:r w:rsidR="008F2239">
        <w:t>-</w:t>
      </w:r>
      <w:r>
        <w:t>taulu, tyhjä reittitaulu ja parent</w:t>
      </w:r>
      <w:r w:rsidR="008F2239">
        <w:t>-</w:t>
      </w:r>
      <w:r>
        <w:t>taulu.</w:t>
      </w:r>
    </w:p>
    <w:p w14:paraId="4A56C853" w14:textId="7B3FE80A" w:rsidR="00F03CD7" w:rsidRDefault="004A125F" w:rsidP="00095CD0">
      <w:r>
        <w:t xml:space="preserve">Aloitetaan for-loopin pyörittäminen taulukon pituuden arvon verran. </w:t>
      </w:r>
      <w:r w:rsidR="00676924">
        <w:t>”</w:t>
      </w:r>
      <w:r>
        <w:t>Parent</w:t>
      </w:r>
      <w:r w:rsidR="00676924">
        <w:t>”</w:t>
      </w:r>
      <w:r>
        <w:t xml:space="preserve"> muuttujaan asetetaan </w:t>
      </w:r>
      <w:r w:rsidR="001258BC">
        <w:t>arvo</w:t>
      </w:r>
      <w:r w:rsidR="00676924">
        <w:t>,</w:t>
      </w:r>
      <w:r w:rsidR="001258BC">
        <w:t xml:space="preserve"> joka on for</w:t>
      </w:r>
      <w:r w:rsidR="00676924">
        <w:t>-</w:t>
      </w:r>
      <w:r w:rsidR="001258BC">
        <w:t xml:space="preserve">loopissa käytävän arvo </w:t>
      </w:r>
      <w:r>
        <w:t xml:space="preserve"> -1, distan</w:t>
      </w:r>
      <w:r w:rsidR="00676924">
        <w:t>c</w:t>
      </w:r>
      <w:r>
        <w:t>e</w:t>
      </w:r>
      <w:r w:rsidR="001258BC">
        <w:t xml:space="preserve"> paikkaan</w:t>
      </w:r>
      <w:r w:rsidR="00676924">
        <w:t>,</w:t>
      </w:r>
      <w:r w:rsidR="001258BC">
        <w:t xml:space="preserve"> joka sijaitsee for</w:t>
      </w:r>
      <w:r w:rsidR="00676924">
        <w:t>-</w:t>
      </w:r>
      <w:r w:rsidR="001258BC">
        <w:t>loopin käytävän arvon mukaiseen paikk</w:t>
      </w:r>
      <w:r w:rsidR="005A1D28">
        <w:t>a</w:t>
      </w:r>
      <w:r w:rsidR="001258BC">
        <w:t>a</w:t>
      </w:r>
      <w:r w:rsidR="005A1D28">
        <w:t>n</w:t>
      </w:r>
      <w:r w:rsidR="001258BC">
        <w:t>,</w:t>
      </w:r>
      <w:r>
        <w:t xml:space="preserve"> muuttuja haetaan max_valuen avulla uusi arvo</w:t>
      </w:r>
      <w:r w:rsidR="001258BC">
        <w:t>, reitti arvoon haetaan samalla tavalla arvo false.</w:t>
      </w:r>
    </w:p>
    <w:p w14:paraId="0D472141" w14:textId="6190D496" w:rsidR="001258BC" w:rsidRDefault="001258BC" w:rsidP="00095CD0">
      <w:r>
        <w:t>Seuraava</w:t>
      </w:r>
      <w:r w:rsidR="002A491C">
        <w:t xml:space="preserve">a </w:t>
      </w:r>
      <w:r>
        <w:t>for-loopia kierrätetään kunnes taulukon pituus -1 on saman a</w:t>
      </w:r>
      <w:r w:rsidR="00831C24">
        <w:t>r</w:t>
      </w:r>
      <w:r>
        <w:t>voinen k</w:t>
      </w:r>
      <w:r w:rsidR="00831C24">
        <w:t>u</w:t>
      </w:r>
      <w:r>
        <w:t>in count. Luodaan muutuja u jolle haetaan arvo minDistance funkt</w:t>
      </w:r>
      <w:r w:rsidR="00831C24">
        <w:t>i</w:t>
      </w:r>
      <w:r>
        <w:t>osta, vaihdetaan reitin arvo true kyseisessä kohdassa. Käydään samalla myös toinen for-looppi läpi</w:t>
      </w:r>
      <w:r w:rsidR="003B6714">
        <w:t>,</w:t>
      </w:r>
      <w:r>
        <w:t xml:space="preserve"> kunnes reitti muutuja[v] on false, matrix</w:t>
      </w:r>
      <w:r w:rsidR="003B6714">
        <w:t>-</w:t>
      </w:r>
      <w:r>
        <w:t>taulun indexit ja distance lisä</w:t>
      </w:r>
      <w:r w:rsidR="001E336A">
        <w:t>tt</w:t>
      </w:r>
      <w:r>
        <w:t>ynä matrix</w:t>
      </w:r>
      <w:r w:rsidR="001E336A">
        <w:t>-</w:t>
      </w:r>
      <w:r>
        <w:t>taulun indexien arvon ovat pie</w:t>
      </w:r>
      <w:r w:rsidR="00094934">
        <w:t>nempiä kuin etäisyys. Tämän for-loopin sisällä asetetaan parent for-loopin arvon kohtaa</w:t>
      </w:r>
      <w:r w:rsidR="001B6603">
        <w:t>n</w:t>
      </w:r>
      <w:r w:rsidR="00094934">
        <w:t xml:space="preserve"> u</w:t>
      </w:r>
      <w:r w:rsidR="001B6603">
        <w:t>,</w:t>
      </w:r>
      <w:r w:rsidR="00094934">
        <w:t xml:space="preserve"> ja distan</w:t>
      </w:r>
      <w:r w:rsidR="001B6603">
        <w:t>c</w:t>
      </w:r>
      <w:r w:rsidR="00094934">
        <w:t>e for-loopin arvon kohtaa</w:t>
      </w:r>
      <w:r w:rsidR="001B6603">
        <w:t>n</w:t>
      </w:r>
      <w:r w:rsidR="00094934">
        <w:t xml:space="preserve"> distance u + taulukon u ja v. Näitä for-looppeja käydään läpi</w:t>
      </w:r>
      <w:r w:rsidR="001B6603">
        <w:t>,</w:t>
      </w:r>
      <w:r w:rsidR="00094934">
        <w:t xml:space="preserve"> kunnes ehdot </w:t>
      </w:r>
      <w:r w:rsidR="001B6603">
        <w:t>ovat täyttyneet</w:t>
      </w:r>
      <w:r w:rsidR="00094934">
        <w:t xml:space="preserve">. </w:t>
      </w:r>
      <w:r w:rsidR="00EA57E4">
        <w:t xml:space="preserve">Tämän </w:t>
      </w:r>
      <w:r w:rsidR="00094934">
        <w:t>jälkeen käytetään finalGraph</w:t>
      </w:r>
      <w:r w:rsidR="007F294B">
        <w:t>-</w:t>
      </w:r>
      <w:r w:rsidR="00094934">
        <w:t>fun</w:t>
      </w:r>
      <w:r w:rsidR="007F294B">
        <w:t>k</w:t>
      </w:r>
      <w:r w:rsidR="00094934">
        <w:t>tiota</w:t>
      </w:r>
      <w:r w:rsidR="007F294B">
        <w:t>,</w:t>
      </w:r>
      <w:r w:rsidR="00094934">
        <w:t xml:space="preserve"> jonne välitetään uudet arvot </w:t>
      </w:r>
      <w:r w:rsidR="004E5A68">
        <w:t xml:space="preserve">jotka on saatu </w:t>
      </w:r>
      <w:r w:rsidR="00094934">
        <w:t>for-looppeja käytäessä.</w:t>
      </w:r>
    </w:p>
    <w:p w14:paraId="5DEBEECC" w14:textId="1922C08F" w:rsidR="00F03CD7" w:rsidRDefault="00F03CD7" w:rsidP="00095CD0">
      <w:r>
        <w:rPr>
          <w:noProof/>
        </w:rPr>
        <w:drawing>
          <wp:inline distT="0" distB="0" distL="0" distR="0" wp14:anchorId="5864DAAD" wp14:editId="58B1D066">
            <wp:extent cx="5288280" cy="339890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76" cy="340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F847" w14:textId="5D467C3C" w:rsidR="00094934" w:rsidRDefault="00094934" w:rsidP="00095CD0">
      <w:r>
        <w:lastRenderedPageBreak/>
        <w:t>MinDistance</w:t>
      </w:r>
      <w:r w:rsidR="00CF34F8">
        <w:t>-</w:t>
      </w:r>
      <w:r>
        <w:t>fun</w:t>
      </w:r>
      <w:r w:rsidR="00CF34F8">
        <w:t>kt</w:t>
      </w:r>
      <w:r>
        <w:t>iolla haetaan uuteen min muuttujaan max_value ja luodaan uusi min_index muuttuja. For-loopia loopataan listan pituuden arvon verran. Jos reitti listan inde</w:t>
      </w:r>
      <w:r w:rsidR="00CF34F8">
        <w:t>ksi</w:t>
      </w:r>
      <w:r>
        <w:t xml:space="preserve"> paikan numero on false ja distance inde</w:t>
      </w:r>
      <w:r w:rsidR="003D278F">
        <w:t>ks</w:t>
      </w:r>
      <w:r>
        <w:t>in paikka on pienempi tai yhtäsuuri kuin min</w:t>
      </w:r>
      <w:r w:rsidR="00E3616E">
        <w:t>,</w:t>
      </w:r>
      <w:r>
        <w:t xml:space="preserve"> asetetaan uudeksi min</w:t>
      </w:r>
      <w:r w:rsidR="004A54EC">
        <w:t>-</w:t>
      </w:r>
      <w:r>
        <w:t>arvoksi etäisyyden inde</w:t>
      </w:r>
      <w:r w:rsidR="004D71E8">
        <w:t>ks</w:t>
      </w:r>
      <w:r>
        <w:t>in arvo</w:t>
      </w:r>
      <w:r w:rsidR="00E75BBB">
        <w:t>,</w:t>
      </w:r>
      <w:r>
        <w:t xml:space="preserve"> ja min_indexille annetaan uusi arvo käytävän inde</w:t>
      </w:r>
      <w:r w:rsidR="009A0FED">
        <w:t>ks</w:t>
      </w:r>
      <w:r>
        <w:t>in mukaan. Lopuksi palautetaan uusi min_indeksi.</w:t>
      </w:r>
    </w:p>
    <w:p w14:paraId="3E37CEFD" w14:textId="5DE1CB9E" w:rsidR="00094934" w:rsidRDefault="00094934" w:rsidP="00095CD0">
      <w:r>
        <w:rPr>
          <w:noProof/>
        </w:rPr>
        <w:drawing>
          <wp:inline distT="0" distB="0" distL="0" distR="0" wp14:anchorId="1B19A91D" wp14:editId="0CCC6A9D">
            <wp:extent cx="5292725" cy="160782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64CF" w14:textId="38E81039" w:rsidR="00301F68" w:rsidRDefault="00D66779" w:rsidP="00095CD0">
      <w:r>
        <w:t>FinalGraph</w:t>
      </w:r>
      <w:r w:rsidR="00A41BF4">
        <w:t>-f</w:t>
      </w:r>
      <w:r>
        <w:t>un</w:t>
      </w:r>
      <w:r w:rsidR="00A41BF4">
        <w:t>k</w:t>
      </w:r>
      <w:r>
        <w:t>tiossa for-looppia käydään taulukon pituuden arvon verran</w:t>
      </w:r>
      <w:r w:rsidR="00432343">
        <w:t>. J</w:t>
      </w:r>
      <w:r>
        <w:t>os annetu päätepiste on sama kuin for-loopin inde</w:t>
      </w:r>
      <w:r w:rsidR="00432343">
        <w:t xml:space="preserve">ksi, </w:t>
      </w:r>
      <w:r>
        <w:t xml:space="preserve">tätä tehdään kunnes ollaan saatu piirrettyä lyhin reitti ja reitti ohjeet paikan A ja B:n välillä. </w:t>
      </w:r>
    </w:p>
    <w:p w14:paraId="34F6B310" w14:textId="3F0B2FC5" w:rsidR="00094934" w:rsidRDefault="00301F68" w:rsidP="00095CD0">
      <w:r>
        <w:rPr>
          <w:noProof/>
        </w:rPr>
        <w:drawing>
          <wp:inline distT="0" distB="0" distL="0" distR="0" wp14:anchorId="6C81366B" wp14:editId="3855EAD5">
            <wp:extent cx="5288280" cy="35280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67C4" w14:textId="4D2F76DD" w:rsidR="00D66779" w:rsidRDefault="00D66779" w:rsidP="00095CD0">
      <w:r>
        <w:rPr>
          <w:noProof/>
        </w:rPr>
        <w:lastRenderedPageBreak/>
        <w:drawing>
          <wp:inline distT="0" distB="0" distL="0" distR="0" wp14:anchorId="23A2FC60" wp14:editId="7590C055">
            <wp:extent cx="3640455" cy="17684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F53A" w14:textId="3B4D69B1" w:rsidR="00D66779" w:rsidRDefault="00D66779" w:rsidP="00095CD0">
      <w:r>
        <w:t xml:space="preserve">Tässä oli lyhyesti selitettynä </w:t>
      </w:r>
      <w:r w:rsidR="00F507E8">
        <w:t xml:space="preserve">Djikstran algoritmin </w:t>
      </w:r>
      <w:r>
        <w:t>toiminta.</w:t>
      </w:r>
    </w:p>
    <w:p w14:paraId="7A4CEE6F" w14:textId="3E670C4B" w:rsidR="00D66779" w:rsidRDefault="00D66779" w:rsidP="00095CD0"/>
    <w:p w14:paraId="596C949A" w14:textId="7AAA9879" w:rsidR="00D66779" w:rsidRDefault="00D66779" w:rsidP="00D66779">
      <w:pPr>
        <w:pStyle w:val="Heading1"/>
      </w:pPr>
      <w:bookmarkStart w:id="4" w:name="_Toc58189186"/>
      <w:r>
        <w:t>Matrixin koon vaikutus</w:t>
      </w:r>
      <w:bookmarkEnd w:id="4"/>
    </w:p>
    <w:p w14:paraId="7DA853B6" w14:textId="1B513A49" w:rsidR="00D66779" w:rsidRDefault="00D66779" w:rsidP="00D66779">
      <w:r>
        <w:t>Tässä huomataa</w:t>
      </w:r>
      <w:r w:rsidR="0019459A">
        <w:t>n</w:t>
      </w:r>
      <w:r>
        <w:t xml:space="preserve"> hyvin</w:t>
      </w:r>
      <w:r w:rsidR="000D7E6F">
        <w:t>,</w:t>
      </w:r>
      <w:r>
        <w:t xml:space="preserve"> että reitin aika kasvaa huomattavasti mitä isompi matrix</w:t>
      </w:r>
      <w:r w:rsidR="008B06F7">
        <w:t>-</w:t>
      </w:r>
      <w:r>
        <w:t xml:space="preserve">taulu </w:t>
      </w:r>
      <w:r w:rsidR="008B06F7">
        <w:t>on. A</w:t>
      </w:r>
      <w:r>
        <w:t>jan mitta</w:t>
      </w:r>
      <w:r w:rsidR="00F055CB">
        <w:t>a</w:t>
      </w:r>
      <w:r>
        <w:t xml:space="preserve">miseen käytettiin 10, 100, 250, 500, 1000 ja 2500 </w:t>
      </w:r>
      <w:r w:rsidR="00F43CD5">
        <w:t xml:space="preserve">listan </w:t>
      </w:r>
      <w:r>
        <w:t>matrix</w:t>
      </w:r>
      <w:r w:rsidR="00F43CD5">
        <w:t>-</w:t>
      </w:r>
      <w:r>
        <w:t>taulukkoa:</w:t>
      </w:r>
    </w:p>
    <w:p w14:paraId="5D3464A5" w14:textId="14913D77" w:rsidR="00D66779" w:rsidRDefault="00D66779" w:rsidP="00D66779">
      <w:r>
        <w:t>10x10 hyvin nopea vain 2ms</w:t>
      </w:r>
    </w:p>
    <w:p w14:paraId="00C83791" w14:textId="22EFB1A2" w:rsidR="00D66779" w:rsidRDefault="00D66779" w:rsidP="00D66779">
      <w:r>
        <w:rPr>
          <w:noProof/>
        </w:rPr>
        <w:drawing>
          <wp:inline distT="0" distB="0" distL="0" distR="0" wp14:anchorId="6D57B4A0" wp14:editId="02C6A1A9">
            <wp:extent cx="3657600" cy="3019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5E8E" w14:textId="1684349B" w:rsidR="00D66779" w:rsidRDefault="00D66779" w:rsidP="00D66779">
      <w:r>
        <w:t>100x100 vieläkin nopea 5ms</w:t>
      </w:r>
    </w:p>
    <w:p w14:paraId="57D91CA8" w14:textId="0085088C" w:rsidR="00D66779" w:rsidRPr="00D66779" w:rsidRDefault="00D66779" w:rsidP="00D66779">
      <w:r>
        <w:rPr>
          <w:noProof/>
        </w:rPr>
        <w:lastRenderedPageBreak/>
        <w:drawing>
          <wp:inline distT="0" distB="0" distL="0" distR="0" wp14:anchorId="70FB6438" wp14:editId="2F343293">
            <wp:extent cx="3666490" cy="3804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A3F8" w14:textId="51EA11D7" w:rsidR="00D66779" w:rsidRDefault="003B6109" w:rsidP="00095CD0">
      <w:r>
        <w:t xml:space="preserve">250x250 </w:t>
      </w:r>
      <w:r w:rsidR="00D66779">
        <w:t>Edelleen nopea 12ms</w:t>
      </w:r>
    </w:p>
    <w:p w14:paraId="64DB2C8C" w14:textId="5524629B" w:rsidR="00D66779" w:rsidRDefault="00D66779" w:rsidP="00095CD0">
      <w:r>
        <w:rPr>
          <w:noProof/>
        </w:rPr>
        <w:drawing>
          <wp:inline distT="0" distB="0" distL="0" distR="0" wp14:anchorId="740D18AC" wp14:editId="0BA49EDC">
            <wp:extent cx="3648710" cy="39592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B1AB" w14:textId="7ACC5533" w:rsidR="00DD110E" w:rsidRDefault="00DD110E" w:rsidP="00095CD0">
      <w:r>
        <w:lastRenderedPageBreak/>
        <w:t>500x500 Rupeaa aika kasvamaa</w:t>
      </w:r>
      <w:r w:rsidR="00883CEE">
        <w:t>n</w:t>
      </w:r>
      <w:r>
        <w:t xml:space="preserve"> jo vähän reilummin</w:t>
      </w:r>
      <w:r w:rsidR="00883CEE">
        <w:t>,</w:t>
      </w:r>
      <w:r>
        <w:t xml:space="preserve"> 26ms.</w:t>
      </w:r>
    </w:p>
    <w:p w14:paraId="772347D7" w14:textId="4BB84FA9" w:rsidR="00D66779" w:rsidRDefault="00D66779" w:rsidP="00095CD0">
      <w:r>
        <w:rPr>
          <w:noProof/>
        </w:rPr>
        <w:drawing>
          <wp:inline distT="0" distB="0" distL="0" distR="0" wp14:anchorId="0E989EEA" wp14:editId="6D5ABDD8">
            <wp:extent cx="3717925" cy="3950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F12A" w14:textId="6E2C2875" w:rsidR="00DD110E" w:rsidRDefault="00DD110E" w:rsidP="00095CD0">
      <w:r>
        <w:t>1000x100 aika tuplaantui 54ms.</w:t>
      </w:r>
    </w:p>
    <w:p w14:paraId="50726994" w14:textId="32EB6D0B" w:rsidR="00D66779" w:rsidRDefault="00DD110E" w:rsidP="00095CD0">
      <w:r>
        <w:rPr>
          <w:noProof/>
        </w:rPr>
        <w:drawing>
          <wp:inline distT="0" distB="0" distL="0" distR="0" wp14:anchorId="09443B49" wp14:editId="5A556D88">
            <wp:extent cx="3743960" cy="3752802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528" cy="375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15C4" w14:textId="6217E693" w:rsidR="00DD110E" w:rsidRDefault="00DD110E" w:rsidP="00095CD0">
      <w:r>
        <w:lastRenderedPageBreak/>
        <w:t>2500x2500 nyt aika oli jo huomattavasti suurempi</w:t>
      </w:r>
      <w:r w:rsidR="00331FDF">
        <w:t>,</w:t>
      </w:r>
      <w:r>
        <w:t xml:space="preserve"> 161ms</w:t>
      </w:r>
    </w:p>
    <w:p w14:paraId="6CA903D8" w14:textId="6966CC87" w:rsidR="00DD110E" w:rsidRDefault="00DD110E" w:rsidP="00095CD0">
      <w:r>
        <w:rPr>
          <w:noProof/>
        </w:rPr>
        <w:drawing>
          <wp:inline distT="0" distB="0" distL="0" distR="0" wp14:anchorId="27CE98E3" wp14:editId="68B60111">
            <wp:extent cx="3674745" cy="3209026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095" cy="321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3694" w14:textId="464FB082" w:rsidR="00DD110E" w:rsidRDefault="00DD110E" w:rsidP="00095CD0">
      <w:r>
        <w:t>5000x5000 meni jo huomattavasti kauemmin 632ms</w:t>
      </w:r>
    </w:p>
    <w:p w14:paraId="63AE2D88" w14:textId="7A334690" w:rsidR="00DD110E" w:rsidRDefault="00DD110E" w:rsidP="00095CD0">
      <w:r>
        <w:rPr>
          <w:noProof/>
        </w:rPr>
        <w:drawing>
          <wp:inline distT="0" distB="0" distL="0" distR="0" wp14:anchorId="7623B08B" wp14:editId="68964F22">
            <wp:extent cx="3709670" cy="392493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408" cy="39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EC43" w14:textId="3DE75070" w:rsidR="00DD110E" w:rsidRDefault="00DD110E" w:rsidP="00095CD0">
      <w:r>
        <w:lastRenderedPageBreak/>
        <w:t>Kuten mittauksi</w:t>
      </w:r>
      <w:r w:rsidR="00330329">
        <w:t>s</w:t>
      </w:r>
      <w:r>
        <w:t>ta huomasimme</w:t>
      </w:r>
      <w:r w:rsidR="00330329">
        <w:t>,</w:t>
      </w:r>
      <w:r>
        <w:t xml:space="preserve"> aika nousi e</w:t>
      </w:r>
      <w:r w:rsidR="00A117F0">
        <w:t>ks</w:t>
      </w:r>
      <w:r>
        <w:t>pone</w:t>
      </w:r>
      <w:r w:rsidR="00A117F0">
        <w:t>n</w:t>
      </w:r>
      <w:r>
        <w:t>tiaalisesti</w:t>
      </w:r>
      <w:r w:rsidR="00A117F0">
        <w:t>,</w:t>
      </w:r>
      <w:r>
        <w:t xml:space="preserve"> koska reittejä rupesi olemaan jo niin paljon.</w:t>
      </w:r>
    </w:p>
    <w:p w14:paraId="11C7F967" w14:textId="2370C63E" w:rsidR="00DD110E" w:rsidRDefault="00DD110E" w:rsidP="00DD110E">
      <w:pPr>
        <w:pStyle w:val="Heading1"/>
      </w:pPr>
      <w:bookmarkStart w:id="5" w:name="_Toc58189187"/>
      <w:r>
        <w:t>Pohdinta</w:t>
      </w:r>
      <w:bookmarkEnd w:id="5"/>
    </w:p>
    <w:p w14:paraId="10AF383C" w14:textId="0DB31B5A" w:rsidR="00DD110E" w:rsidRDefault="00DD110E" w:rsidP="00DD110E">
      <w:r>
        <w:t>Tässä projektissa tuli tutuksi kyllä juuria myöten Matrix</w:t>
      </w:r>
      <w:r w:rsidR="00096794">
        <w:t>-</w:t>
      </w:r>
      <w:r>
        <w:t>taulu ja sen luonti, tämä oli todella mukava luoda</w:t>
      </w:r>
      <w:r w:rsidR="00AD4353">
        <w:t>.</w:t>
      </w:r>
      <w:r>
        <w:t xml:space="preserve"> </w:t>
      </w:r>
      <w:r w:rsidR="00AD4353">
        <w:t>V</w:t>
      </w:r>
      <w:r>
        <w:t>älillä meinasi tulla vähän vaikeuksia</w:t>
      </w:r>
      <w:r w:rsidR="00C71442">
        <w:t>,</w:t>
      </w:r>
      <w:r>
        <w:t xml:space="preserve"> mutta viimein kun sain random</w:t>
      </w:r>
      <w:r w:rsidR="003711DF">
        <w:t xml:space="preserve"> </w:t>
      </w:r>
      <w:r>
        <w:t>matrix</w:t>
      </w:r>
      <w:r w:rsidR="003711DF">
        <w:t>-</w:t>
      </w:r>
      <w:r>
        <w:t>taulun luotua olin todella tyytyväinen. Dijkstra</w:t>
      </w:r>
      <w:r w:rsidR="003711DF">
        <w:t>n algoritmi</w:t>
      </w:r>
      <w:r>
        <w:t xml:space="preserve"> tuli myös projektin aikana tutuksi</w:t>
      </w:r>
      <w:r w:rsidR="00807526">
        <w:t>,</w:t>
      </w:r>
      <w:r>
        <w:t xml:space="preserve"> todella tärkeä ja opettava algoritmi reittien etsimiseen. Kaiken</w:t>
      </w:r>
      <w:r w:rsidR="00CB2FFE">
        <w:t xml:space="preserve"> </w:t>
      </w:r>
      <w:r>
        <w:t xml:space="preserve">kaikkiaan mukava ja haastava projekti mutta </w:t>
      </w:r>
      <w:r w:rsidR="007D393D">
        <w:t xml:space="preserve">mielestäni </w:t>
      </w:r>
      <w:r>
        <w:t>hyvin onni</w:t>
      </w:r>
      <w:r w:rsidR="007D393D">
        <w:t>s</w:t>
      </w:r>
      <w:r>
        <w:t>tunut.</w:t>
      </w:r>
    </w:p>
    <w:p w14:paraId="51C40120" w14:textId="294ABE47" w:rsidR="00DD110E" w:rsidRDefault="00DD110E" w:rsidP="00DD110E">
      <w:pPr>
        <w:pStyle w:val="Heading1"/>
      </w:pPr>
      <w:bookmarkStart w:id="6" w:name="_Toc58189188"/>
      <w:r>
        <w:t>Koodi</w:t>
      </w:r>
      <w:bookmarkEnd w:id="6"/>
    </w:p>
    <w:p w14:paraId="792E2545" w14:textId="77777777" w:rsidR="00DD110E" w:rsidRDefault="00DD110E" w:rsidP="00D36FDF">
      <w:pPr>
        <w:pStyle w:val="NoSpacing"/>
      </w:pPr>
      <w:r>
        <w:t>function minDistance(dist, routes) {</w:t>
      </w:r>
    </w:p>
    <w:p w14:paraId="7A58B4A2" w14:textId="77777777" w:rsidR="00DD110E" w:rsidRDefault="00DD110E" w:rsidP="00D36FDF">
      <w:pPr>
        <w:pStyle w:val="NoSpacing"/>
      </w:pPr>
      <w:r>
        <w:t xml:space="preserve">    let min = Number.MAX_VALUE;</w:t>
      </w:r>
    </w:p>
    <w:p w14:paraId="3816B2B3" w14:textId="77777777" w:rsidR="00DD110E" w:rsidRDefault="00DD110E" w:rsidP="00D36FDF">
      <w:pPr>
        <w:pStyle w:val="NoSpacing"/>
      </w:pPr>
      <w:r>
        <w:t xml:space="preserve">    let min_index;</w:t>
      </w:r>
    </w:p>
    <w:p w14:paraId="59D23CA4" w14:textId="77777777" w:rsidR="00DD110E" w:rsidRDefault="00DD110E" w:rsidP="00D36FDF">
      <w:pPr>
        <w:pStyle w:val="NoSpacing"/>
      </w:pPr>
    </w:p>
    <w:p w14:paraId="716D4195" w14:textId="77777777" w:rsidR="00DD110E" w:rsidRDefault="00DD110E" w:rsidP="00D36FDF">
      <w:pPr>
        <w:pStyle w:val="NoSpacing"/>
      </w:pPr>
      <w:r>
        <w:t xml:space="preserve">    for (let i = 0; i &lt; vertices; i++) {</w:t>
      </w:r>
    </w:p>
    <w:p w14:paraId="0779E173" w14:textId="77777777" w:rsidR="00DD110E" w:rsidRDefault="00DD110E" w:rsidP="00D36FDF">
      <w:pPr>
        <w:pStyle w:val="NoSpacing"/>
      </w:pPr>
      <w:r>
        <w:t xml:space="preserve">        if (routes[i] == false &amp;&amp; dist[i] &lt;= min) {</w:t>
      </w:r>
    </w:p>
    <w:p w14:paraId="69CAB70A" w14:textId="77777777" w:rsidR="00DD110E" w:rsidRDefault="00DD110E" w:rsidP="00D36FDF">
      <w:pPr>
        <w:pStyle w:val="NoSpacing"/>
      </w:pPr>
      <w:r>
        <w:t xml:space="preserve">            min = dist[i], min_index = i;</w:t>
      </w:r>
    </w:p>
    <w:p w14:paraId="20DCF8AA" w14:textId="77777777" w:rsidR="00DD110E" w:rsidRDefault="00DD110E" w:rsidP="00D36FDF">
      <w:pPr>
        <w:pStyle w:val="NoSpacing"/>
      </w:pPr>
      <w:r>
        <w:t xml:space="preserve">        }</w:t>
      </w:r>
    </w:p>
    <w:p w14:paraId="583C592A" w14:textId="77777777" w:rsidR="00DD110E" w:rsidRDefault="00DD110E" w:rsidP="00D36FDF">
      <w:pPr>
        <w:pStyle w:val="NoSpacing"/>
      </w:pPr>
      <w:r>
        <w:t xml:space="preserve">    }</w:t>
      </w:r>
    </w:p>
    <w:p w14:paraId="1E357E12" w14:textId="77777777" w:rsidR="00DD110E" w:rsidRDefault="00DD110E" w:rsidP="00D36FDF">
      <w:pPr>
        <w:pStyle w:val="NoSpacing"/>
      </w:pPr>
      <w:r>
        <w:t xml:space="preserve">    return min_index;</w:t>
      </w:r>
    </w:p>
    <w:p w14:paraId="05323BE7" w14:textId="77777777" w:rsidR="00DD110E" w:rsidRDefault="00DD110E" w:rsidP="00D36FDF">
      <w:pPr>
        <w:pStyle w:val="NoSpacing"/>
      </w:pPr>
      <w:r>
        <w:t>}</w:t>
      </w:r>
    </w:p>
    <w:p w14:paraId="7330CBB5" w14:textId="77777777" w:rsidR="00DD110E" w:rsidRDefault="00DD110E" w:rsidP="00D36FDF">
      <w:pPr>
        <w:pStyle w:val="NoSpacing"/>
      </w:pPr>
    </w:p>
    <w:p w14:paraId="3203C0D6" w14:textId="77777777" w:rsidR="00DD110E" w:rsidRDefault="00DD110E" w:rsidP="00D36FDF">
      <w:pPr>
        <w:pStyle w:val="NoSpacing"/>
      </w:pPr>
      <w:r>
        <w:t>function printGraph(parent, j, numbers) {</w:t>
      </w:r>
    </w:p>
    <w:p w14:paraId="5509A2BD" w14:textId="77777777" w:rsidR="00DD110E" w:rsidRDefault="00DD110E" w:rsidP="00D36FDF">
      <w:pPr>
        <w:pStyle w:val="NoSpacing"/>
      </w:pPr>
      <w:r>
        <w:t xml:space="preserve">    if (j == null) {</w:t>
      </w:r>
    </w:p>
    <w:p w14:paraId="6DB5140F" w14:textId="77777777" w:rsidR="00DD110E" w:rsidRDefault="00DD110E" w:rsidP="00D36FDF">
      <w:pPr>
        <w:pStyle w:val="NoSpacing"/>
      </w:pPr>
      <w:r>
        <w:t xml:space="preserve">        return;</w:t>
      </w:r>
    </w:p>
    <w:p w14:paraId="56CF76C3" w14:textId="77777777" w:rsidR="00DD110E" w:rsidRDefault="00DD110E" w:rsidP="00D36FDF">
      <w:pPr>
        <w:pStyle w:val="NoSpacing"/>
      </w:pPr>
      <w:r>
        <w:t xml:space="preserve">    }</w:t>
      </w:r>
    </w:p>
    <w:p w14:paraId="700C05A8" w14:textId="77777777" w:rsidR="00DD110E" w:rsidRDefault="00DD110E" w:rsidP="00D36FDF">
      <w:pPr>
        <w:pStyle w:val="NoSpacing"/>
      </w:pPr>
      <w:r>
        <w:t xml:space="preserve">    if (parent[j] == -1) {</w:t>
      </w:r>
    </w:p>
    <w:p w14:paraId="1841F0AD" w14:textId="77777777" w:rsidR="00DD110E" w:rsidRDefault="00DD110E" w:rsidP="00D36FDF">
      <w:pPr>
        <w:pStyle w:val="NoSpacing"/>
      </w:pPr>
      <w:r>
        <w:t xml:space="preserve">        return;</w:t>
      </w:r>
    </w:p>
    <w:p w14:paraId="34BACD07" w14:textId="77777777" w:rsidR="00DD110E" w:rsidRDefault="00DD110E" w:rsidP="00D36FDF">
      <w:pPr>
        <w:pStyle w:val="NoSpacing"/>
      </w:pPr>
      <w:r>
        <w:t xml:space="preserve">    } </w:t>
      </w:r>
    </w:p>
    <w:p w14:paraId="7D585783" w14:textId="77777777" w:rsidR="00DD110E" w:rsidRDefault="00DD110E" w:rsidP="00D36FDF">
      <w:pPr>
        <w:pStyle w:val="NoSpacing"/>
      </w:pPr>
      <w:r>
        <w:t xml:space="preserve">    printGraph(parent, parent[j], numbers);     </w:t>
      </w:r>
    </w:p>
    <w:p w14:paraId="412231DA" w14:textId="77777777" w:rsidR="00DD110E" w:rsidRDefault="00DD110E" w:rsidP="00D36FDF">
      <w:pPr>
        <w:pStyle w:val="NoSpacing"/>
      </w:pPr>
      <w:r>
        <w:t xml:space="preserve">    console.log("\t\t\t\t\t\t\t\t\t" + numbers[parent[j]] + ' - ' + numbers[j])     </w:t>
      </w:r>
    </w:p>
    <w:p w14:paraId="57DF5C60" w14:textId="77777777" w:rsidR="00DD110E" w:rsidRDefault="00DD110E" w:rsidP="00D36FDF">
      <w:pPr>
        <w:pStyle w:val="NoSpacing"/>
      </w:pPr>
      <w:r>
        <w:t>}</w:t>
      </w:r>
    </w:p>
    <w:p w14:paraId="2EE7A319" w14:textId="77777777" w:rsidR="00DD110E" w:rsidRDefault="00DD110E" w:rsidP="00D36FDF">
      <w:pPr>
        <w:pStyle w:val="NoSpacing"/>
      </w:pPr>
    </w:p>
    <w:p w14:paraId="0768AFDB" w14:textId="77777777" w:rsidR="00DD110E" w:rsidRDefault="00DD110E" w:rsidP="00D36FDF">
      <w:pPr>
        <w:pStyle w:val="NoSpacing"/>
      </w:pPr>
      <w:r>
        <w:t xml:space="preserve">function finalGraph(dist, parent, src, end, numbers) {    </w:t>
      </w:r>
    </w:p>
    <w:p w14:paraId="562F19C2" w14:textId="77777777" w:rsidR="00DD110E" w:rsidRDefault="00DD110E" w:rsidP="00D36FDF">
      <w:pPr>
        <w:pStyle w:val="NoSpacing"/>
      </w:pPr>
      <w:r>
        <w:t xml:space="preserve">    </w:t>
      </w:r>
    </w:p>
    <w:p w14:paraId="67FBFFF7" w14:textId="77777777" w:rsidR="00DD110E" w:rsidRDefault="00DD110E" w:rsidP="00D36FDF">
      <w:pPr>
        <w:pStyle w:val="NoSpacing"/>
      </w:pPr>
      <w:r>
        <w:t xml:space="preserve">    for (let i = 0; i &lt; vertices; i++) {</w:t>
      </w:r>
    </w:p>
    <w:p w14:paraId="4997946D" w14:textId="77777777" w:rsidR="00DD110E" w:rsidRDefault="00DD110E" w:rsidP="00D36FDF">
      <w:pPr>
        <w:pStyle w:val="NoSpacing"/>
      </w:pPr>
      <w:r>
        <w:t xml:space="preserve">    if(end == i){</w:t>
      </w:r>
    </w:p>
    <w:p w14:paraId="5725F070" w14:textId="77777777" w:rsidR="00DD110E" w:rsidRDefault="00DD110E" w:rsidP="00D36FDF">
      <w:pPr>
        <w:pStyle w:val="NoSpacing"/>
      </w:pPr>
      <w:r>
        <w:t xml:space="preserve">    </w:t>
      </w:r>
      <w:r>
        <w:tab/>
      </w:r>
      <w:r>
        <w:tab/>
        <w:t>console.log("\tEdge \t\t\ Distance \t\t   Path");</w:t>
      </w:r>
    </w:p>
    <w:p w14:paraId="6585E688" w14:textId="77777777" w:rsidR="00DD110E" w:rsidRDefault="00DD110E" w:rsidP="00D36FDF">
      <w:pPr>
        <w:pStyle w:val="NoSpacing"/>
      </w:pPr>
      <w:r>
        <w:t xml:space="preserve">        console.log('\t' + numbers[src] + ' - ' +  numbers[i] + '\t\t\t' + dist[i]);       </w:t>
      </w:r>
    </w:p>
    <w:p w14:paraId="5CE9D42F" w14:textId="77777777" w:rsidR="00DD110E" w:rsidRDefault="00DD110E" w:rsidP="00D36FDF">
      <w:pPr>
        <w:pStyle w:val="NoSpacing"/>
      </w:pPr>
      <w:r>
        <w:lastRenderedPageBreak/>
        <w:t xml:space="preserve">        printGraph(parent, i, numbers);</w:t>
      </w:r>
    </w:p>
    <w:p w14:paraId="117DF4AE" w14:textId="77777777" w:rsidR="00DD110E" w:rsidRDefault="00DD110E" w:rsidP="00D36FDF">
      <w:pPr>
        <w:pStyle w:val="NoSpacing"/>
      </w:pPr>
      <w:r>
        <w:t xml:space="preserve">    </w:t>
      </w:r>
    </w:p>
    <w:p w14:paraId="28207661" w14:textId="77777777" w:rsidR="00DD110E" w:rsidRDefault="00DD110E" w:rsidP="00D36FDF">
      <w:pPr>
        <w:pStyle w:val="NoSpacing"/>
      </w:pPr>
      <w:r>
        <w:t xml:space="preserve">    }</w:t>
      </w:r>
    </w:p>
    <w:p w14:paraId="006A1F70" w14:textId="77777777" w:rsidR="00DD110E" w:rsidRDefault="00DD110E" w:rsidP="00D36FDF">
      <w:pPr>
        <w:pStyle w:val="NoSpacing"/>
      </w:pPr>
      <w:r>
        <w:t xml:space="preserve">    }</w:t>
      </w:r>
    </w:p>
    <w:p w14:paraId="0244C802" w14:textId="77777777" w:rsidR="00DD110E" w:rsidRDefault="00DD110E" w:rsidP="00D36FDF">
      <w:pPr>
        <w:pStyle w:val="NoSpacing"/>
      </w:pPr>
      <w:r>
        <w:t>}</w:t>
      </w:r>
    </w:p>
    <w:p w14:paraId="23B9B0AC" w14:textId="77777777" w:rsidR="00DD110E" w:rsidRDefault="00DD110E" w:rsidP="00D36FDF">
      <w:pPr>
        <w:pStyle w:val="NoSpacing"/>
      </w:pPr>
    </w:p>
    <w:p w14:paraId="25BB8173" w14:textId="77777777" w:rsidR="00DD110E" w:rsidRDefault="00DD110E" w:rsidP="00D36FDF">
      <w:pPr>
        <w:pStyle w:val="NoSpacing"/>
      </w:pPr>
      <w:r>
        <w:t xml:space="preserve">function dijkstra(graph, src, end, numbers) {    </w:t>
      </w:r>
    </w:p>
    <w:p w14:paraId="2561E47F" w14:textId="77777777" w:rsidR="00DD110E" w:rsidRDefault="00DD110E" w:rsidP="00D36FDF">
      <w:pPr>
        <w:pStyle w:val="NoSpacing"/>
      </w:pPr>
      <w:r>
        <w:t xml:space="preserve">    let dist = [];    </w:t>
      </w:r>
    </w:p>
    <w:p w14:paraId="37879173" w14:textId="77777777" w:rsidR="00DD110E" w:rsidRDefault="00DD110E" w:rsidP="00D36FDF">
      <w:pPr>
        <w:pStyle w:val="NoSpacing"/>
      </w:pPr>
      <w:r>
        <w:t xml:space="preserve">    let routes = [];</w:t>
      </w:r>
    </w:p>
    <w:p w14:paraId="66E3B889" w14:textId="77777777" w:rsidR="00DD110E" w:rsidRDefault="00DD110E" w:rsidP="00D36FDF">
      <w:pPr>
        <w:pStyle w:val="NoSpacing"/>
      </w:pPr>
    </w:p>
    <w:p w14:paraId="492B5A80" w14:textId="77777777" w:rsidR="00DD110E" w:rsidRDefault="00DD110E" w:rsidP="00D36FDF">
      <w:pPr>
        <w:pStyle w:val="NoSpacing"/>
      </w:pPr>
      <w:r>
        <w:t xml:space="preserve">    let parent = [-1];</w:t>
      </w:r>
    </w:p>
    <w:p w14:paraId="1F3BCE92" w14:textId="77777777" w:rsidR="00DD110E" w:rsidRDefault="00DD110E" w:rsidP="00D36FDF">
      <w:pPr>
        <w:pStyle w:val="NoSpacing"/>
      </w:pPr>
      <w:r>
        <w:t xml:space="preserve">    for (let i = 0; i &lt; vertices; i++) {</w:t>
      </w:r>
    </w:p>
    <w:p w14:paraId="54708A5C" w14:textId="77777777" w:rsidR="00DD110E" w:rsidRDefault="00DD110E" w:rsidP="00D36FDF">
      <w:pPr>
        <w:pStyle w:val="NoSpacing"/>
      </w:pPr>
      <w:r>
        <w:t xml:space="preserve">        parent[i] = -1;</w:t>
      </w:r>
    </w:p>
    <w:p w14:paraId="7C78C4A8" w14:textId="77777777" w:rsidR="00DD110E" w:rsidRDefault="00DD110E" w:rsidP="00D36FDF">
      <w:pPr>
        <w:pStyle w:val="NoSpacing"/>
      </w:pPr>
      <w:r>
        <w:t xml:space="preserve">        dist[i] = Number.MAX_VALUE;</w:t>
      </w:r>
    </w:p>
    <w:p w14:paraId="401D6E0C" w14:textId="77777777" w:rsidR="00DD110E" w:rsidRDefault="00DD110E" w:rsidP="00D36FDF">
      <w:pPr>
        <w:pStyle w:val="NoSpacing"/>
      </w:pPr>
      <w:r>
        <w:t xml:space="preserve">        routes[i] = false;</w:t>
      </w:r>
    </w:p>
    <w:p w14:paraId="44139681" w14:textId="77777777" w:rsidR="00DD110E" w:rsidRDefault="00DD110E" w:rsidP="00D36FDF">
      <w:pPr>
        <w:pStyle w:val="NoSpacing"/>
      </w:pPr>
      <w:r>
        <w:t xml:space="preserve">    }</w:t>
      </w:r>
    </w:p>
    <w:p w14:paraId="3E81AC07" w14:textId="77777777" w:rsidR="00DD110E" w:rsidRDefault="00DD110E" w:rsidP="00D36FDF">
      <w:pPr>
        <w:pStyle w:val="NoSpacing"/>
      </w:pPr>
      <w:r>
        <w:t xml:space="preserve">    dist[src] = 0;</w:t>
      </w:r>
    </w:p>
    <w:p w14:paraId="0FB1683B" w14:textId="77777777" w:rsidR="00DD110E" w:rsidRDefault="00DD110E" w:rsidP="00D36FDF">
      <w:pPr>
        <w:pStyle w:val="NoSpacing"/>
      </w:pPr>
      <w:r>
        <w:t xml:space="preserve">    for (let count = 0; count &lt; (vertices - 1); count++) {</w:t>
      </w:r>
    </w:p>
    <w:p w14:paraId="23F85130" w14:textId="77777777" w:rsidR="00DD110E" w:rsidRDefault="00DD110E" w:rsidP="00D36FDF">
      <w:pPr>
        <w:pStyle w:val="NoSpacing"/>
      </w:pPr>
    </w:p>
    <w:p w14:paraId="084F694B" w14:textId="77777777" w:rsidR="00DD110E" w:rsidRDefault="00DD110E" w:rsidP="00D36FDF">
      <w:pPr>
        <w:pStyle w:val="NoSpacing"/>
      </w:pPr>
      <w:r>
        <w:t xml:space="preserve">        let u = minDistance(dist, routes);</w:t>
      </w:r>
    </w:p>
    <w:p w14:paraId="69872754" w14:textId="77777777" w:rsidR="00DD110E" w:rsidRDefault="00DD110E" w:rsidP="00D36FDF">
      <w:pPr>
        <w:pStyle w:val="NoSpacing"/>
      </w:pPr>
      <w:r>
        <w:t xml:space="preserve">        routes[u] = true;</w:t>
      </w:r>
    </w:p>
    <w:p w14:paraId="00FCAD7E" w14:textId="77777777" w:rsidR="00DD110E" w:rsidRDefault="00DD110E" w:rsidP="00D36FDF">
      <w:pPr>
        <w:pStyle w:val="NoSpacing"/>
      </w:pPr>
    </w:p>
    <w:p w14:paraId="7898646E" w14:textId="77777777" w:rsidR="00DD110E" w:rsidRDefault="00DD110E" w:rsidP="00D36FDF">
      <w:pPr>
        <w:pStyle w:val="NoSpacing"/>
      </w:pPr>
      <w:r>
        <w:t xml:space="preserve">        for (let v = 0; v &lt; vertices; v++) {</w:t>
      </w:r>
    </w:p>
    <w:p w14:paraId="0951CFDE" w14:textId="77777777" w:rsidR="00DD110E" w:rsidRDefault="00DD110E" w:rsidP="00D36FDF">
      <w:pPr>
        <w:pStyle w:val="NoSpacing"/>
      </w:pPr>
      <w:r>
        <w:t xml:space="preserve">            if (!routes[v] &amp;&amp; graph[u][v] &amp;&amp; dist[u] + graph[u][v] &lt; dist[v]) {</w:t>
      </w:r>
    </w:p>
    <w:p w14:paraId="22A03910" w14:textId="77777777" w:rsidR="00DD110E" w:rsidRDefault="00DD110E" w:rsidP="00D36FDF">
      <w:pPr>
        <w:pStyle w:val="NoSpacing"/>
      </w:pPr>
      <w:r>
        <w:t xml:space="preserve">                parent[v] = u;</w:t>
      </w:r>
    </w:p>
    <w:p w14:paraId="77B9E43D" w14:textId="77777777" w:rsidR="00DD110E" w:rsidRDefault="00DD110E" w:rsidP="00D36FDF">
      <w:pPr>
        <w:pStyle w:val="NoSpacing"/>
      </w:pPr>
      <w:r>
        <w:t xml:space="preserve">                dist[v] = dist[u] + graph[u][v];</w:t>
      </w:r>
    </w:p>
    <w:p w14:paraId="3175F8AA" w14:textId="77777777" w:rsidR="00DD110E" w:rsidRDefault="00DD110E" w:rsidP="00D36FDF">
      <w:pPr>
        <w:pStyle w:val="NoSpacing"/>
      </w:pPr>
      <w:r>
        <w:t xml:space="preserve">            }</w:t>
      </w:r>
    </w:p>
    <w:p w14:paraId="15D15904" w14:textId="77777777" w:rsidR="00DD110E" w:rsidRDefault="00DD110E" w:rsidP="00D36FDF">
      <w:pPr>
        <w:pStyle w:val="NoSpacing"/>
      </w:pPr>
      <w:r>
        <w:t xml:space="preserve">        }</w:t>
      </w:r>
    </w:p>
    <w:p w14:paraId="1B50BE54" w14:textId="77777777" w:rsidR="00DD110E" w:rsidRDefault="00DD110E" w:rsidP="00D36FDF">
      <w:pPr>
        <w:pStyle w:val="NoSpacing"/>
      </w:pPr>
      <w:r>
        <w:t xml:space="preserve">    }</w:t>
      </w:r>
    </w:p>
    <w:p w14:paraId="03A2681F" w14:textId="77777777" w:rsidR="00DD110E" w:rsidRDefault="00DD110E" w:rsidP="00D36FDF">
      <w:pPr>
        <w:pStyle w:val="NoSpacing"/>
      </w:pPr>
      <w:r>
        <w:t xml:space="preserve">    finalGraph(dist, parent, src, end, numbers);</w:t>
      </w:r>
    </w:p>
    <w:p w14:paraId="08812B4E" w14:textId="77777777" w:rsidR="00DD110E" w:rsidRDefault="00DD110E" w:rsidP="00D36FDF">
      <w:pPr>
        <w:pStyle w:val="NoSpacing"/>
      </w:pPr>
      <w:r>
        <w:t>}</w:t>
      </w:r>
    </w:p>
    <w:p w14:paraId="5E671218" w14:textId="77777777" w:rsidR="00DD110E" w:rsidRDefault="00DD110E" w:rsidP="00D36FDF">
      <w:pPr>
        <w:pStyle w:val="NoSpacing"/>
      </w:pPr>
    </w:p>
    <w:p w14:paraId="332E1CDA" w14:textId="77777777" w:rsidR="00DD110E" w:rsidRDefault="00DD110E" w:rsidP="00D36FDF">
      <w:pPr>
        <w:pStyle w:val="NoSpacing"/>
      </w:pPr>
    </w:p>
    <w:p w14:paraId="0B15B3E3" w14:textId="77777777" w:rsidR="00DD110E" w:rsidRDefault="00DD110E" w:rsidP="00D36FDF">
      <w:pPr>
        <w:pStyle w:val="NoSpacing"/>
      </w:pPr>
      <w:r>
        <w:t>function distance (array) {</w:t>
      </w:r>
      <w:r>
        <w:tab/>
      </w:r>
    </w:p>
    <w:p w14:paraId="5AA2B307" w14:textId="77777777" w:rsidR="00DD110E" w:rsidRDefault="00DD110E" w:rsidP="00D36FDF">
      <w:pPr>
        <w:pStyle w:val="NoSpacing"/>
      </w:pPr>
      <w:r>
        <w:tab/>
        <w:t>let distance = Math.floor(Math.random() * 1000) + 1;</w:t>
      </w:r>
    </w:p>
    <w:p w14:paraId="2EBAE9C9" w14:textId="77777777" w:rsidR="00DD110E" w:rsidRDefault="00DD110E" w:rsidP="00D36FDF">
      <w:pPr>
        <w:pStyle w:val="NoSpacing"/>
      </w:pPr>
      <w:r>
        <w:t xml:space="preserve">  array.push(distance)</w:t>
      </w:r>
    </w:p>
    <w:p w14:paraId="53A7A07B" w14:textId="77777777" w:rsidR="00DD110E" w:rsidRDefault="00DD110E" w:rsidP="00D36FDF">
      <w:pPr>
        <w:pStyle w:val="NoSpacing"/>
      </w:pPr>
      <w:r>
        <w:t>}</w:t>
      </w:r>
    </w:p>
    <w:p w14:paraId="60C46E11" w14:textId="77777777" w:rsidR="00DD110E" w:rsidRDefault="00DD110E" w:rsidP="00D36FDF">
      <w:pPr>
        <w:pStyle w:val="NoSpacing"/>
      </w:pPr>
    </w:p>
    <w:p w14:paraId="6ABF64C7" w14:textId="77777777" w:rsidR="00DD110E" w:rsidRDefault="00DD110E" w:rsidP="00D36FDF">
      <w:pPr>
        <w:pStyle w:val="NoSpacing"/>
      </w:pPr>
      <w:r>
        <w:t>function connect (array) {</w:t>
      </w:r>
    </w:p>
    <w:p w14:paraId="4B8A27FE" w14:textId="77777777" w:rsidR="00DD110E" w:rsidRDefault="00DD110E" w:rsidP="00D36FDF">
      <w:pPr>
        <w:pStyle w:val="NoSpacing"/>
      </w:pPr>
      <w:r>
        <w:tab/>
      </w:r>
      <w:r>
        <w:tab/>
        <w:t xml:space="preserve">let connect = Math.floor(Math.random() * 5) + 1;    </w:t>
      </w:r>
    </w:p>
    <w:p w14:paraId="0E2D253A" w14:textId="77777777" w:rsidR="00DD110E" w:rsidRDefault="00DD110E" w:rsidP="00D36FDF">
      <w:pPr>
        <w:pStyle w:val="NoSpacing"/>
      </w:pPr>
      <w:r>
        <w:t xml:space="preserve">    if (connect === 1 || connect === 2) {</w:t>
      </w:r>
    </w:p>
    <w:p w14:paraId="74F9CF66" w14:textId="77777777" w:rsidR="00DD110E" w:rsidRDefault="00DD110E" w:rsidP="00D36FDF">
      <w:pPr>
        <w:pStyle w:val="NoSpacing"/>
      </w:pPr>
      <w:r>
        <w:t xml:space="preserve">    </w:t>
      </w:r>
      <w:r>
        <w:tab/>
        <w:t>distance(array);</w:t>
      </w:r>
    </w:p>
    <w:p w14:paraId="2E967823" w14:textId="77777777" w:rsidR="00DD110E" w:rsidRDefault="00DD110E" w:rsidP="00D36FDF">
      <w:pPr>
        <w:pStyle w:val="NoSpacing"/>
      </w:pPr>
      <w:r>
        <w:t xml:space="preserve">    }</w:t>
      </w:r>
    </w:p>
    <w:p w14:paraId="5D8BA8C3" w14:textId="77777777" w:rsidR="00DD110E" w:rsidRDefault="00DD110E" w:rsidP="00D36FDF">
      <w:pPr>
        <w:pStyle w:val="NoSpacing"/>
      </w:pPr>
      <w:r>
        <w:t xml:space="preserve">    else {</w:t>
      </w:r>
    </w:p>
    <w:p w14:paraId="51D616B5" w14:textId="77777777" w:rsidR="00DD110E" w:rsidRDefault="00DD110E" w:rsidP="00D36FDF">
      <w:pPr>
        <w:pStyle w:val="NoSpacing"/>
      </w:pPr>
      <w:r>
        <w:t xml:space="preserve">    </w:t>
      </w:r>
      <w:r>
        <w:tab/>
        <w:t>array.push(0);</w:t>
      </w:r>
    </w:p>
    <w:p w14:paraId="1D31FDBD" w14:textId="77777777" w:rsidR="00DD110E" w:rsidRDefault="00DD110E" w:rsidP="00D36FDF">
      <w:pPr>
        <w:pStyle w:val="NoSpacing"/>
      </w:pPr>
      <w:r>
        <w:t xml:space="preserve">    }</w:t>
      </w:r>
    </w:p>
    <w:p w14:paraId="21E0094A" w14:textId="77777777" w:rsidR="00DD110E" w:rsidRDefault="00DD110E" w:rsidP="00D36FDF">
      <w:pPr>
        <w:pStyle w:val="NoSpacing"/>
      </w:pPr>
      <w:r>
        <w:t>}</w:t>
      </w:r>
    </w:p>
    <w:p w14:paraId="2AD11641" w14:textId="77777777" w:rsidR="00DD110E" w:rsidRDefault="00DD110E" w:rsidP="00D36FDF">
      <w:pPr>
        <w:pStyle w:val="NoSpacing"/>
      </w:pPr>
    </w:p>
    <w:p w14:paraId="324F8232" w14:textId="77777777" w:rsidR="00DD110E" w:rsidRDefault="00DD110E" w:rsidP="00D36FDF">
      <w:pPr>
        <w:pStyle w:val="NoSpacing"/>
      </w:pPr>
      <w:r>
        <w:lastRenderedPageBreak/>
        <w:t>function randomGraph (graph, vertices) {</w:t>
      </w:r>
    </w:p>
    <w:p w14:paraId="2F42960D" w14:textId="77777777" w:rsidR="00DD110E" w:rsidRDefault="00DD110E" w:rsidP="00D36FDF">
      <w:pPr>
        <w:pStyle w:val="NoSpacing"/>
      </w:pPr>
      <w:r>
        <w:tab/>
      </w:r>
      <w:r>
        <w:tab/>
      </w:r>
    </w:p>
    <w:p w14:paraId="28833B0E" w14:textId="77777777" w:rsidR="00DD110E" w:rsidRDefault="00DD110E" w:rsidP="00D36FDF">
      <w:pPr>
        <w:pStyle w:val="NoSpacing"/>
      </w:pPr>
      <w:r>
        <w:tab/>
      </w:r>
      <w:r>
        <w:tab/>
        <w:t>let graphSize = vertices;</w:t>
      </w:r>
    </w:p>
    <w:p w14:paraId="4D7D42C1" w14:textId="77777777" w:rsidR="00DD110E" w:rsidRDefault="00DD110E" w:rsidP="00D36FDF">
      <w:pPr>
        <w:pStyle w:val="NoSpacing"/>
      </w:pPr>
      <w:r>
        <w:t xml:space="preserve">        </w:t>
      </w:r>
    </w:p>
    <w:p w14:paraId="5976C891" w14:textId="77777777" w:rsidR="00DD110E" w:rsidRDefault="00DD110E" w:rsidP="00D36FDF">
      <w:pPr>
        <w:pStyle w:val="NoSpacing"/>
      </w:pPr>
      <w:r>
        <w:t xml:space="preserve">    </w:t>
      </w:r>
    </w:p>
    <w:p w14:paraId="3CF95671" w14:textId="77777777" w:rsidR="00DD110E" w:rsidRDefault="00DD110E" w:rsidP="00D36FDF">
      <w:pPr>
        <w:pStyle w:val="NoSpacing"/>
      </w:pPr>
      <w:r>
        <w:t xml:space="preserve">    for (let i = 0; i &lt; graphSize; i++) {</w:t>
      </w:r>
    </w:p>
    <w:p w14:paraId="4475F8E1" w14:textId="77777777" w:rsidR="00DD110E" w:rsidRDefault="00DD110E" w:rsidP="00D36FDF">
      <w:pPr>
        <w:pStyle w:val="NoSpacing"/>
      </w:pPr>
      <w:r>
        <w:t xml:space="preserve">    </w:t>
      </w:r>
      <w:r>
        <w:tab/>
      </w:r>
      <w:r>
        <w:tab/>
        <w:t xml:space="preserve">let array = [];        </w:t>
      </w:r>
    </w:p>
    <w:p w14:paraId="7CD9A2AE" w14:textId="77777777" w:rsidR="00DD110E" w:rsidRDefault="00DD110E" w:rsidP="00D36FDF">
      <w:pPr>
        <w:pStyle w:val="NoSpacing"/>
      </w:pPr>
      <w:r>
        <w:t xml:space="preserve">    </w:t>
      </w:r>
      <w:r>
        <w:tab/>
      </w:r>
      <w:r>
        <w:tab/>
        <w:t xml:space="preserve">for (let j = 0; j &lt; graphSize; j++) {                </w:t>
      </w:r>
      <w:r>
        <w:tab/>
      </w:r>
    </w:p>
    <w:p w14:paraId="4442F056" w14:textId="77777777" w:rsidR="00DD110E" w:rsidRDefault="00DD110E" w:rsidP="00D36FDF">
      <w:pPr>
        <w:pStyle w:val="NoSpacing"/>
      </w:pPr>
      <w:r>
        <w:t xml:space="preserve">        </w:t>
      </w:r>
      <w:r>
        <w:tab/>
        <w:t xml:space="preserve">if (array.length == [i]) {          </w:t>
      </w:r>
    </w:p>
    <w:p w14:paraId="570AE849" w14:textId="77777777" w:rsidR="00DD110E" w:rsidRDefault="00DD110E" w:rsidP="00D36FDF">
      <w:pPr>
        <w:pStyle w:val="NoSpacing"/>
      </w:pPr>
      <w:r>
        <w:t xml:space="preserve">          </w:t>
      </w:r>
      <w:r>
        <w:tab/>
      </w:r>
      <w:r>
        <w:tab/>
        <w:t xml:space="preserve">array.push(0)             </w:t>
      </w:r>
    </w:p>
    <w:p w14:paraId="587E1894" w14:textId="77777777" w:rsidR="00DD110E" w:rsidRDefault="00DD110E" w:rsidP="00D36FDF">
      <w:pPr>
        <w:pStyle w:val="NoSpacing"/>
      </w:pPr>
      <w:r>
        <w:t xml:space="preserve">          }          </w:t>
      </w:r>
    </w:p>
    <w:p w14:paraId="7881BA5B" w14:textId="77777777" w:rsidR="00DD110E" w:rsidRDefault="00DD110E" w:rsidP="00D36FDF">
      <w:pPr>
        <w:pStyle w:val="NoSpacing"/>
      </w:pPr>
      <w:r>
        <w:t xml:space="preserve">          else if (graph.length &gt; array.length) { </w:t>
      </w:r>
    </w:p>
    <w:p w14:paraId="23D73809" w14:textId="77777777" w:rsidR="00DD110E" w:rsidRDefault="00DD110E" w:rsidP="00D36FDF">
      <w:pPr>
        <w:pStyle w:val="NoSpacing"/>
      </w:pPr>
      <w:r>
        <w:t xml:space="preserve">          </w:t>
      </w:r>
      <w:r>
        <w:tab/>
      </w:r>
      <w:r>
        <w:tab/>
        <w:t>let graphIndex = ((graph.length - array.length - graph.length) * -1)</w:t>
      </w:r>
    </w:p>
    <w:p w14:paraId="128D783B" w14:textId="77777777" w:rsidR="00DD110E" w:rsidRDefault="00DD110E" w:rsidP="00D36FDF">
      <w:pPr>
        <w:pStyle w:val="NoSpacing"/>
      </w:pPr>
      <w:r>
        <w:t xml:space="preserve">              let arrayIndex = graph.length;</w:t>
      </w:r>
    </w:p>
    <w:p w14:paraId="584A236F" w14:textId="77777777" w:rsidR="00DD110E" w:rsidRDefault="00DD110E" w:rsidP="00D36FDF">
      <w:pPr>
        <w:pStyle w:val="NoSpacing"/>
      </w:pPr>
      <w:r>
        <w:t xml:space="preserve">                            </w:t>
      </w:r>
    </w:p>
    <w:p w14:paraId="2F3E356A" w14:textId="77777777" w:rsidR="00DD110E" w:rsidRDefault="00DD110E" w:rsidP="00D36FDF">
      <w:pPr>
        <w:pStyle w:val="NoSpacing"/>
      </w:pPr>
      <w:r>
        <w:t xml:space="preserve">              let num = graph[graphIndex][arrayIndex]</w:t>
      </w:r>
    </w:p>
    <w:p w14:paraId="0093E00E" w14:textId="77777777" w:rsidR="00DD110E" w:rsidRDefault="00DD110E" w:rsidP="00D36FDF">
      <w:pPr>
        <w:pStyle w:val="NoSpacing"/>
      </w:pPr>
      <w:r>
        <w:t xml:space="preserve">          </w:t>
      </w:r>
      <w:r>
        <w:tab/>
        <w:t xml:space="preserve">  array.push(num)</w:t>
      </w:r>
    </w:p>
    <w:p w14:paraId="44072392" w14:textId="77777777" w:rsidR="00DD110E" w:rsidRDefault="00DD110E" w:rsidP="00D36FDF">
      <w:pPr>
        <w:pStyle w:val="NoSpacing"/>
      </w:pPr>
      <w:r>
        <w:t xml:space="preserve">          }</w:t>
      </w:r>
    </w:p>
    <w:p w14:paraId="60EC7181" w14:textId="77777777" w:rsidR="00DD110E" w:rsidRDefault="00DD110E" w:rsidP="00D36FDF">
      <w:pPr>
        <w:pStyle w:val="NoSpacing"/>
      </w:pPr>
      <w:r>
        <w:t xml:space="preserve">          else {          </w:t>
      </w:r>
    </w:p>
    <w:p w14:paraId="69CB4285" w14:textId="77777777" w:rsidR="00DD110E" w:rsidRDefault="00DD110E" w:rsidP="00D36FDF">
      <w:pPr>
        <w:pStyle w:val="NoSpacing"/>
      </w:pPr>
      <w:r>
        <w:t xml:space="preserve">    </w:t>
      </w:r>
      <w:r>
        <w:tab/>
      </w:r>
      <w:r>
        <w:tab/>
      </w:r>
      <w:r>
        <w:tab/>
      </w:r>
      <w:r>
        <w:tab/>
        <w:t xml:space="preserve">connect(array);          </w:t>
      </w:r>
    </w:p>
    <w:p w14:paraId="35C3CE4B" w14:textId="77777777" w:rsidR="00DD110E" w:rsidRDefault="00DD110E" w:rsidP="00D36FDF">
      <w:pPr>
        <w:pStyle w:val="NoSpacing"/>
      </w:pPr>
      <w:r>
        <w:t xml:space="preserve">          }</w:t>
      </w:r>
    </w:p>
    <w:p w14:paraId="33CDF541" w14:textId="77777777" w:rsidR="00DD110E" w:rsidRDefault="00DD110E" w:rsidP="00D36FDF">
      <w:pPr>
        <w:pStyle w:val="NoSpacing"/>
      </w:pPr>
      <w:r>
        <w:t xml:space="preserve">         }</w:t>
      </w:r>
    </w:p>
    <w:p w14:paraId="7F468890" w14:textId="77777777" w:rsidR="00DD110E" w:rsidRDefault="00DD110E" w:rsidP="00D36FDF">
      <w:pPr>
        <w:pStyle w:val="NoSpacing"/>
      </w:pPr>
      <w:r>
        <w:t xml:space="preserve">         graph.push(array);</w:t>
      </w:r>
    </w:p>
    <w:p w14:paraId="4FF2073B" w14:textId="77777777" w:rsidR="00DD110E" w:rsidRDefault="00DD110E" w:rsidP="00D36FDF">
      <w:pPr>
        <w:pStyle w:val="NoSpacing"/>
      </w:pPr>
      <w:r>
        <w:t xml:space="preserve"> </w:t>
      </w:r>
      <w:r>
        <w:tab/>
      </w:r>
      <w:r>
        <w:tab/>
        <w:t>}</w:t>
      </w:r>
    </w:p>
    <w:p w14:paraId="130C3349" w14:textId="77777777" w:rsidR="00DD110E" w:rsidRDefault="00DD110E" w:rsidP="00D36FDF">
      <w:pPr>
        <w:pStyle w:val="NoSpacing"/>
      </w:pPr>
      <w:r>
        <w:t>}</w:t>
      </w:r>
    </w:p>
    <w:p w14:paraId="56182A9F" w14:textId="77777777" w:rsidR="00DD110E" w:rsidRDefault="00DD110E" w:rsidP="00D36FDF">
      <w:pPr>
        <w:pStyle w:val="NoSpacing"/>
      </w:pPr>
    </w:p>
    <w:p w14:paraId="7827EAF4" w14:textId="77777777" w:rsidR="00DD110E" w:rsidRDefault="00DD110E" w:rsidP="00D36FDF">
      <w:pPr>
        <w:pStyle w:val="NoSpacing"/>
      </w:pPr>
      <w:r>
        <w:t xml:space="preserve">function calculateTime(start, stop){  </w:t>
      </w:r>
    </w:p>
    <w:p w14:paraId="2E6D80A3" w14:textId="77777777" w:rsidR="00DD110E" w:rsidRDefault="00DD110E" w:rsidP="00D36FDF">
      <w:pPr>
        <w:pStyle w:val="NoSpacing"/>
      </w:pPr>
      <w:r>
        <w:tab/>
        <w:t>let time = stop.getMilliseconds() - start.getMilliseconds();</w:t>
      </w:r>
    </w:p>
    <w:p w14:paraId="39ECB991" w14:textId="77777777" w:rsidR="00DD110E" w:rsidRDefault="00DD110E" w:rsidP="00D36FDF">
      <w:pPr>
        <w:pStyle w:val="NoSpacing"/>
      </w:pPr>
      <w:r>
        <w:t xml:space="preserve">  </w:t>
      </w:r>
    </w:p>
    <w:p w14:paraId="4997CD09" w14:textId="77777777" w:rsidR="00DD110E" w:rsidRDefault="00DD110E" w:rsidP="00D36FDF">
      <w:pPr>
        <w:pStyle w:val="NoSpacing"/>
      </w:pPr>
      <w:r>
        <w:t xml:space="preserve">  console.log(time + " ms")</w:t>
      </w:r>
    </w:p>
    <w:p w14:paraId="5FA1B88C" w14:textId="77777777" w:rsidR="00DD110E" w:rsidRDefault="00DD110E" w:rsidP="00D36FDF">
      <w:pPr>
        <w:pStyle w:val="NoSpacing"/>
      </w:pPr>
      <w:r>
        <w:t>}</w:t>
      </w:r>
    </w:p>
    <w:p w14:paraId="5A31AA60" w14:textId="77777777" w:rsidR="00DD110E" w:rsidRDefault="00DD110E" w:rsidP="00D36FDF">
      <w:pPr>
        <w:pStyle w:val="NoSpacing"/>
      </w:pPr>
    </w:p>
    <w:p w14:paraId="3E6204B5" w14:textId="77777777" w:rsidR="00DD110E" w:rsidRDefault="00DD110E" w:rsidP="00D36FDF">
      <w:pPr>
        <w:pStyle w:val="NoSpacing"/>
      </w:pPr>
      <w:r>
        <w:t>let vertices = 10;</w:t>
      </w:r>
    </w:p>
    <w:p w14:paraId="515B79CE" w14:textId="77777777" w:rsidR="00DD110E" w:rsidRDefault="00DD110E" w:rsidP="00D36FDF">
      <w:pPr>
        <w:pStyle w:val="NoSpacing"/>
      </w:pPr>
      <w:r>
        <w:t>let graph = [];</w:t>
      </w:r>
    </w:p>
    <w:p w14:paraId="3D5CBCD0" w14:textId="77777777" w:rsidR="00DD110E" w:rsidRDefault="00DD110E" w:rsidP="00D36FDF">
      <w:pPr>
        <w:pStyle w:val="NoSpacing"/>
      </w:pPr>
      <w:r>
        <w:t>let numbers = [];</w:t>
      </w:r>
    </w:p>
    <w:p w14:paraId="29C43D66" w14:textId="77777777" w:rsidR="00DD110E" w:rsidRDefault="00DD110E" w:rsidP="00D36FDF">
      <w:pPr>
        <w:pStyle w:val="NoSpacing"/>
      </w:pPr>
      <w:r>
        <w:t>let startTime;</w:t>
      </w:r>
    </w:p>
    <w:p w14:paraId="6874309E" w14:textId="77777777" w:rsidR="00DD110E" w:rsidRDefault="00DD110E" w:rsidP="00D36FDF">
      <w:pPr>
        <w:pStyle w:val="NoSpacing"/>
      </w:pPr>
      <w:r>
        <w:t>let stopTime;</w:t>
      </w:r>
    </w:p>
    <w:p w14:paraId="4C7A10F0" w14:textId="77777777" w:rsidR="00DD110E" w:rsidRDefault="00DD110E" w:rsidP="00D36FDF">
      <w:pPr>
        <w:pStyle w:val="NoSpacing"/>
      </w:pPr>
    </w:p>
    <w:p w14:paraId="01E8A47A" w14:textId="77777777" w:rsidR="00DD110E" w:rsidRDefault="00DD110E" w:rsidP="00D36FDF">
      <w:pPr>
        <w:pStyle w:val="NoSpacing"/>
      </w:pPr>
      <w:r>
        <w:t>randomGraph (graph, vertices);</w:t>
      </w:r>
    </w:p>
    <w:p w14:paraId="54FA9544" w14:textId="77777777" w:rsidR="00DD110E" w:rsidRDefault="00DD110E" w:rsidP="00D36FDF">
      <w:pPr>
        <w:pStyle w:val="NoSpacing"/>
      </w:pPr>
    </w:p>
    <w:p w14:paraId="2C3D2D58" w14:textId="77777777" w:rsidR="00DD110E" w:rsidRDefault="00DD110E" w:rsidP="00D36FDF">
      <w:pPr>
        <w:pStyle w:val="NoSpacing"/>
      </w:pPr>
      <w:r>
        <w:t>console.log("Random matrix")</w:t>
      </w:r>
    </w:p>
    <w:p w14:paraId="42015911" w14:textId="77777777" w:rsidR="00DD110E" w:rsidRDefault="00DD110E" w:rsidP="00D36FDF">
      <w:pPr>
        <w:pStyle w:val="NoSpacing"/>
      </w:pPr>
      <w:r>
        <w:t>for (let i = 0; i &lt; graph.length; i++) {</w:t>
      </w:r>
    </w:p>
    <w:p w14:paraId="48C2C1AF" w14:textId="77777777" w:rsidR="00DD110E" w:rsidRDefault="00DD110E" w:rsidP="00D36FDF">
      <w:pPr>
        <w:pStyle w:val="NoSpacing"/>
      </w:pPr>
      <w:r>
        <w:tab/>
      </w:r>
      <w:r>
        <w:tab/>
        <w:t>console.log(graph[i])</w:t>
      </w:r>
    </w:p>
    <w:p w14:paraId="728D2E9D" w14:textId="77777777" w:rsidR="00DD110E" w:rsidRDefault="00DD110E" w:rsidP="00D36FDF">
      <w:pPr>
        <w:pStyle w:val="NoSpacing"/>
      </w:pPr>
      <w:r>
        <w:t>}</w:t>
      </w:r>
    </w:p>
    <w:p w14:paraId="2D422749" w14:textId="77777777" w:rsidR="00DD110E" w:rsidRDefault="00DD110E" w:rsidP="00D36FDF">
      <w:pPr>
        <w:pStyle w:val="NoSpacing"/>
      </w:pPr>
      <w:r>
        <w:t>console.log("-------------------")</w:t>
      </w:r>
    </w:p>
    <w:p w14:paraId="5DE9E4DF" w14:textId="77777777" w:rsidR="00DD110E" w:rsidRDefault="00DD110E" w:rsidP="00D36FDF">
      <w:pPr>
        <w:pStyle w:val="NoSpacing"/>
      </w:pPr>
      <w:r>
        <w:t>console.log("Connections in matrix")</w:t>
      </w:r>
    </w:p>
    <w:p w14:paraId="70FE388B" w14:textId="77777777" w:rsidR="00DD110E" w:rsidRDefault="00DD110E" w:rsidP="00D36FDF">
      <w:pPr>
        <w:pStyle w:val="NoSpacing"/>
      </w:pPr>
      <w:r>
        <w:t>for(let i = 0; i &lt; graph.length; i++) {</w:t>
      </w:r>
    </w:p>
    <w:p w14:paraId="63CC1E29" w14:textId="77777777" w:rsidR="00DD110E" w:rsidRDefault="00DD110E" w:rsidP="00D36FDF">
      <w:pPr>
        <w:pStyle w:val="NoSpacing"/>
      </w:pPr>
      <w:r>
        <w:lastRenderedPageBreak/>
        <w:t xml:space="preserve">    </w:t>
      </w:r>
    </w:p>
    <w:p w14:paraId="28ADF9DD" w14:textId="77777777" w:rsidR="00DD110E" w:rsidRDefault="00DD110E" w:rsidP="00D36FDF">
      <w:pPr>
        <w:pStyle w:val="NoSpacing"/>
      </w:pPr>
      <w:r>
        <w:t xml:space="preserve">    let connect = graph[i];</w:t>
      </w:r>
    </w:p>
    <w:p w14:paraId="35576D80" w14:textId="77777777" w:rsidR="00DD110E" w:rsidRDefault="00DD110E" w:rsidP="00D36FDF">
      <w:pPr>
        <w:pStyle w:val="NoSpacing"/>
      </w:pPr>
      <w:r>
        <w:t xml:space="preserve">    for(let j = 0; j &lt; connect.length; j++) {</w:t>
      </w:r>
    </w:p>
    <w:p w14:paraId="761095A6" w14:textId="77777777" w:rsidR="00DD110E" w:rsidRDefault="00DD110E" w:rsidP="00D36FDF">
      <w:pPr>
        <w:pStyle w:val="NoSpacing"/>
      </w:pPr>
      <w:r>
        <w:t xml:space="preserve">    </w:t>
      </w:r>
      <w:r>
        <w:tab/>
      </w:r>
      <w:r>
        <w:tab/>
        <w:t>if(connect[j] != 0 &amp;&amp; [i] &lt; [j]) {</w:t>
      </w:r>
    </w:p>
    <w:p w14:paraId="7549EC73" w14:textId="77777777" w:rsidR="00DD110E" w:rsidRDefault="00DD110E" w:rsidP="00D36FDF">
      <w:pPr>
        <w:pStyle w:val="NoSpacing"/>
      </w:pPr>
      <w:r>
        <w:t xml:space="preserve">        let x = i + 1;</w:t>
      </w:r>
    </w:p>
    <w:p w14:paraId="3000EE64" w14:textId="77777777" w:rsidR="00DD110E" w:rsidRDefault="00DD110E" w:rsidP="00D36FDF">
      <w:pPr>
        <w:pStyle w:val="NoSpacing"/>
      </w:pPr>
      <w:r>
        <w:t xml:space="preserve">        let y = j + 1;</w:t>
      </w:r>
    </w:p>
    <w:p w14:paraId="2EC63A7C" w14:textId="77777777" w:rsidR="00DD110E" w:rsidRDefault="00DD110E" w:rsidP="00D36FDF">
      <w:pPr>
        <w:pStyle w:val="NoSpacing"/>
      </w:pPr>
      <w:r>
        <w:t xml:space="preserve">        console.log("connect[" + x + "][" + y + "] = " + connect[j]);        </w:t>
      </w:r>
    </w:p>
    <w:p w14:paraId="05BE7DD1" w14:textId="77777777" w:rsidR="00DD110E" w:rsidRDefault="00DD110E" w:rsidP="00D36FDF">
      <w:pPr>
        <w:pStyle w:val="NoSpacing"/>
      </w:pPr>
      <w:r>
        <w:t xml:space="preserve">        }</w:t>
      </w:r>
    </w:p>
    <w:p w14:paraId="77ED7B70" w14:textId="77777777" w:rsidR="00DD110E" w:rsidRDefault="00DD110E" w:rsidP="00D36FDF">
      <w:pPr>
        <w:pStyle w:val="NoSpacing"/>
      </w:pPr>
      <w:r>
        <w:t xml:space="preserve">    }</w:t>
      </w:r>
    </w:p>
    <w:p w14:paraId="6CA56096" w14:textId="77777777" w:rsidR="00DD110E" w:rsidRDefault="00DD110E" w:rsidP="00D36FDF">
      <w:pPr>
        <w:pStyle w:val="NoSpacing"/>
      </w:pPr>
      <w:r>
        <w:t>}</w:t>
      </w:r>
    </w:p>
    <w:p w14:paraId="1F773FB9" w14:textId="77777777" w:rsidR="00DD110E" w:rsidRDefault="00DD110E" w:rsidP="00D36FDF">
      <w:pPr>
        <w:pStyle w:val="NoSpacing"/>
      </w:pPr>
    </w:p>
    <w:p w14:paraId="3CD45EF8" w14:textId="77777777" w:rsidR="00DD110E" w:rsidRDefault="00DD110E" w:rsidP="00D36FDF">
      <w:pPr>
        <w:pStyle w:val="NoSpacing"/>
      </w:pPr>
      <w:r>
        <w:t>for (let i = 0; i &lt; vertices; i++){</w:t>
      </w:r>
    </w:p>
    <w:p w14:paraId="3A4C23DD" w14:textId="77777777" w:rsidR="00DD110E" w:rsidRDefault="00DD110E" w:rsidP="00D36FDF">
      <w:pPr>
        <w:pStyle w:val="NoSpacing"/>
      </w:pPr>
      <w:r>
        <w:tab/>
        <w:t>numbers.push(i + 1);</w:t>
      </w:r>
    </w:p>
    <w:p w14:paraId="1608B1F9" w14:textId="77777777" w:rsidR="00DD110E" w:rsidRDefault="00DD110E" w:rsidP="00D36FDF">
      <w:pPr>
        <w:pStyle w:val="NoSpacing"/>
      </w:pPr>
      <w:r>
        <w:t>}</w:t>
      </w:r>
    </w:p>
    <w:p w14:paraId="66A06B61" w14:textId="77777777" w:rsidR="00DD110E" w:rsidRDefault="00DD110E" w:rsidP="00D36FDF">
      <w:pPr>
        <w:pStyle w:val="NoSpacing"/>
      </w:pPr>
      <w:r>
        <w:t>console.log("-------------------")</w:t>
      </w:r>
    </w:p>
    <w:p w14:paraId="334464D8" w14:textId="77777777" w:rsidR="00DD110E" w:rsidRDefault="00DD110E" w:rsidP="00D36FDF">
      <w:pPr>
        <w:pStyle w:val="NoSpacing"/>
      </w:pPr>
      <w:r>
        <w:t>console.log("Sortest path")</w:t>
      </w:r>
    </w:p>
    <w:p w14:paraId="61DD8EEE" w14:textId="77777777" w:rsidR="00DD110E" w:rsidRDefault="00DD110E" w:rsidP="00D36FDF">
      <w:pPr>
        <w:pStyle w:val="NoSpacing"/>
      </w:pPr>
    </w:p>
    <w:p w14:paraId="0BC11FD9" w14:textId="77777777" w:rsidR="00DD110E" w:rsidRDefault="00DD110E" w:rsidP="00D36FDF">
      <w:pPr>
        <w:pStyle w:val="NoSpacing"/>
      </w:pPr>
      <w:r>
        <w:t>startTime = new Date();</w:t>
      </w:r>
    </w:p>
    <w:p w14:paraId="0AEF8414" w14:textId="77777777" w:rsidR="00DD110E" w:rsidRDefault="00DD110E" w:rsidP="00D36FDF">
      <w:pPr>
        <w:pStyle w:val="NoSpacing"/>
      </w:pPr>
      <w:r>
        <w:t>dijkstra(graph, 0, vertices - 1, numbers);</w:t>
      </w:r>
    </w:p>
    <w:p w14:paraId="21AAA83E" w14:textId="77777777" w:rsidR="00DD110E" w:rsidRDefault="00DD110E" w:rsidP="00D36FDF">
      <w:pPr>
        <w:pStyle w:val="NoSpacing"/>
      </w:pPr>
      <w:r>
        <w:t>stopTime = new Date();</w:t>
      </w:r>
    </w:p>
    <w:p w14:paraId="2B05161C" w14:textId="77777777" w:rsidR="00DD110E" w:rsidRDefault="00DD110E" w:rsidP="00D36FDF">
      <w:pPr>
        <w:pStyle w:val="NoSpacing"/>
      </w:pPr>
    </w:p>
    <w:p w14:paraId="7D2E03DD" w14:textId="77777777" w:rsidR="00DD110E" w:rsidRDefault="00DD110E" w:rsidP="00D36FDF">
      <w:pPr>
        <w:pStyle w:val="NoSpacing"/>
      </w:pPr>
      <w:r>
        <w:t>console.log("-------------------")</w:t>
      </w:r>
    </w:p>
    <w:p w14:paraId="6957315D" w14:textId="77777777" w:rsidR="00DD110E" w:rsidRDefault="00DD110E" w:rsidP="00D36FDF">
      <w:pPr>
        <w:pStyle w:val="NoSpacing"/>
      </w:pPr>
      <w:r>
        <w:t>console.log(" Matrix size " + vertices + "x" + vertices);</w:t>
      </w:r>
    </w:p>
    <w:p w14:paraId="510DB532" w14:textId="77777777" w:rsidR="00DD110E" w:rsidRDefault="00DD110E" w:rsidP="00D36FDF">
      <w:pPr>
        <w:pStyle w:val="NoSpacing"/>
      </w:pPr>
    </w:p>
    <w:p w14:paraId="15ED1509" w14:textId="77777777" w:rsidR="00DD110E" w:rsidRDefault="00DD110E" w:rsidP="00D36FDF">
      <w:pPr>
        <w:pStyle w:val="NoSpacing"/>
      </w:pPr>
      <w:r>
        <w:t>console.log("-------------------")</w:t>
      </w:r>
    </w:p>
    <w:p w14:paraId="434CB3E4" w14:textId="77777777" w:rsidR="00DD110E" w:rsidRDefault="00DD110E" w:rsidP="00D36FDF">
      <w:pPr>
        <w:pStyle w:val="NoSpacing"/>
      </w:pPr>
      <w:r>
        <w:t>console.log("Time to find sortest path")</w:t>
      </w:r>
    </w:p>
    <w:p w14:paraId="337278B2" w14:textId="709DFF74" w:rsidR="00DD110E" w:rsidRPr="00DD110E" w:rsidRDefault="00DD110E" w:rsidP="00D36FDF">
      <w:pPr>
        <w:pStyle w:val="NoSpacing"/>
      </w:pPr>
      <w:r>
        <w:t>calculateTime(startTime, stopTime)</w:t>
      </w:r>
    </w:p>
    <w:p w14:paraId="2223C833" w14:textId="77777777" w:rsidR="00DD110E" w:rsidRPr="00DD110E" w:rsidRDefault="00DD110E" w:rsidP="00DD110E"/>
    <w:p w14:paraId="585A0D95" w14:textId="467F093F" w:rsidR="00DD110E" w:rsidRDefault="00DD110E" w:rsidP="00095CD0"/>
    <w:p w14:paraId="6DED20E1" w14:textId="77777777" w:rsidR="00DD110E" w:rsidRPr="003146D3" w:rsidRDefault="00DD110E" w:rsidP="00095CD0"/>
    <w:sectPr w:rsidR="00DD110E" w:rsidRPr="003146D3" w:rsidSect="004031E8">
      <w:headerReference w:type="default" r:id="rId33"/>
      <w:footerReference w:type="default" r:id="rId34"/>
      <w:pgSz w:w="11907" w:h="16839" w:code="9"/>
      <w:pgMar w:top="1134" w:right="1134" w:bottom="1134" w:left="2438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67C3C" w14:textId="77777777" w:rsidR="00A576EC" w:rsidRDefault="00A576EC" w:rsidP="00DE5CC2">
      <w:r>
        <w:separator/>
      </w:r>
    </w:p>
  </w:endnote>
  <w:endnote w:type="continuationSeparator" w:id="0">
    <w:p w14:paraId="69B8D5F5" w14:textId="77777777" w:rsidR="00A576EC" w:rsidRDefault="00A576EC" w:rsidP="00DE5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75F66" w14:textId="77777777" w:rsidR="00FC105F" w:rsidRPr="006370B8" w:rsidRDefault="00FC105F" w:rsidP="006370B8">
    <w:pPr>
      <w:pStyle w:val="Footer"/>
    </w:pPr>
  </w:p>
  <w:p w14:paraId="3043C118" w14:textId="77777777" w:rsidR="00FC105F" w:rsidRDefault="00FC105F" w:rsidP="00EF10AE">
    <w:pPr>
      <w:pStyle w:val="Footer"/>
    </w:pPr>
  </w:p>
  <w:p w14:paraId="32538512" w14:textId="77777777" w:rsidR="00FC105F" w:rsidRDefault="00FC105F" w:rsidP="00EF10AE">
    <w:pPr>
      <w:pStyle w:val="Footer"/>
    </w:pPr>
  </w:p>
  <w:p w14:paraId="4924C4BA" w14:textId="77777777" w:rsidR="00FC105F" w:rsidRDefault="00FC105F" w:rsidP="00044752">
    <w:pPr>
      <w:pStyle w:val="Footer"/>
      <w:ind w:left="1134"/>
    </w:pPr>
    <w:r>
      <w:rPr>
        <w:noProof/>
      </w:rPr>
      <w:drawing>
        <wp:inline distT="0" distB="0" distL="0" distR="0" wp14:anchorId="45CB5B44" wp14:editId="25790DA1">
          <wp:extent cx="3162300" cy="590550"/>
          <wp:effectExtent l="0" t="0" r="0" b="0"/>
          <wp:docPr id="2" name="Kuva 2" descr="jamk_nimitekstit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amk_nimitekstit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29BEE76" w14:textId="77777777" w:rsidR="00FC105F" w:rsidRDefault="00FC105F" w:rsidP="00EF10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922796" w14:textId="77777777" w:rsidR="00FC105F" w:rsidRPr="004031E8" w:rsidRDefault="00FC105F" w:rsidP="004031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5E27BC" w14:textId="77777777" w:rsidR="00A576EC" w:rsidRDefault="00A576EC" w:rsidP="00DE5CC2">
      <w:r>
        <w:separator/>
      </w:r>
    </w:p>
  </w:footnote>
  <w:footnote w:type="continuationSeparator" w:id="0">
    <w:p w14:paraId="15508E89" w14:textId="77777777" w:rsidR="00A576EC" w:rsidRDefault="00A576EC" w:rsidP="00DE5C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054695" w14:textId="77777777" w:rsidR="00FC105F" w:rsidRDefault="00FC105F" w:rsidP="00044752">
    <w:pPr>
      <w:pStyle w:val="Header"/>
      <w:ind w:left="127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F5982F1" wp14:editId="58013CC7">
              <wp:simplePos x="0" y="0"/>
              <wp:positionH relativeFrom="column">
                <wp:posOffset>0</wp:posOffset>
              </wp:positionH>
              <wp:positionV relativeFrom="paragraph">
                <wp:posOffset>133350</wp:posOffset>
              </wp:positionV>
              <wp:extent cx="342900" cy="9258300"/>
              <wp:effectExtent l="0" t="1905" r="3810" b="0"/>
              <wp:wrapNone/>
              <wp:docPr id="3" name="Suorakulmi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3000" dir="5400000" rotWithShape="0">
                                <a:srgbClr val="808080">
                                  <a:alpha val="34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0A3DEE" id="Suorakulmio 4" o:spid="_x0000_s1026" style="position:absolute;margin-left:0;margin-top:10.5pt;width:27pt;height:729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" fillcolor="#005a7d" stroked="f" strokecolor="#4a7ebb">
              <v:shadow opacity="22936f" origin=",.5" offset="0,.63889mm"/>
            </v:rect>
          </w:pict>
        </mc:Fallback>
      </mc:AlternateContent>
    </w:r>
    <w:r>
      <w:br/>
    </w:r>
    <w:r>
      <w:rPr>
        <w:noProof/>
      </w:rPr>
      <w:drawing>
        <wp:inline distT="0" distB="0" distL="0" distR="0" wp14:anchorId="4285876B" wp14:editId="17A8E7A5">
          <wp:extent cx="2105025" cy="619125"/>
          <wp:effectExtent l="0" t="0" r="0" b="0"/>
          <wp:docPr id="1" name="Kuva 1" descr="jamk_fi_tunnus_sinin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amk_fi_tunnus_sinin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372479"/>
      <w:docPartObj>
        <w:docPartGallery w:val="Page Numbers (Top of Page)"/>
        <w:docPartUnique/>
      </w:docPartObj>
    </w:sdtPr>
    <w:sdtEndPr/>
    <w:sdtContent>
      <w:p w14:paraId="56B943C9" w14:textId="77777777" w:rsidR="00FC105F" w:rsidRDefault="00FC105F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849A6BC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06649A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4480413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3D2628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F16D5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F4E6B67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2FCE69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6C80F1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FAB0F08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64E2AC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DD6C6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5526A89"/>
    <w:multiLevelType w:val="multilevel"/>
    <w:tmpl w:val="A39ABB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AF44EEA"/>
    <w:multiLevelType w:val="hybridMultilevel"/>
    <w:tmpl w:val="D33086EC"/>
    <w:lvl w:ilvl="0" w:tplc="0448BFC8">
      <w:start w:val="1"/>
      <w:numFmt w:val="upperLetter"/>
      <w:lvlText w:val="%1)"/>
      <w:lvlJc w:val="left"/>
      <w:pPr>
        <w:ind w:left="9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56" w:hanging="360"/>
      </w:pPr>
    </w:lvl>
    <w:lvl w:ilvl="2" w:tplc="2000001B" w:tentative="1">
      <w:start w:val="1"/>
      <w:numFmt w:val="lowerRoman"/>
      <w:lvlText w:val="%3."/>
      <w:lvlJc w:val="right"/>
      <w:pPr>
        <w:ind w:left="2376" w:hanging="180"/>
      </w:pPr>
    </w:lvl>
    <w:lvl w:ilvl="3" w:tplc="2000000F" w:tentative="1">
      <w:start w:val="1"/>
      <w:numFmt w:val="decimal"/>
      <w:lvlText w:val="%4."/>
      <w:lvlJc w:val="left"/>
      <w:pPr>
        <w:ind w:left="3096" w:hanging="360"/>
      </w:pPr>
    </w:lvl>
    <w:lvl w:ilvl="4" w:tplc="20000019" w:tentative="1">
      <w:start w:val="1"/>
      <w:numFmt w:val="lowerLetter"/>
      <w:lvlText w:val="%5."/>
      <w:lvlJc w:val="left"/>
      <w:pPr>
        <w:ind w:left="3816" w:hanging="360"/>
      </w:pPr>
    </w:lvl>
    <w:lvl w:ilvl="5" w:tplc="2000001B" w:tentative="1">
      <w:start w:val="1"/>
      <w:numFmt w:val="lowerRoman"/>
      <w:lvlText w:val="%6."/>
      <w:lvlJc w:val="right"/>
      <w:pPr>
        <w:ind w:left="4536" w:hanging="180"/>
      </w:pPr>
    </w:lvl>
    <w:lvl w:ilvl="6" w:tplc="2000000F" w:tentative="1">
      <w:start w:val="1"/>
      <w:numFmt w:val="decimal"/>
      <w:lvlText w:val="%7."/>
      <w:lvlJc w:val="left"/>
      <w:pPr>
        <w:ind w:left="5256" w:hanging="360"/>
      </w:pPr>
    </w:lvl>
    <w:lvl w:ilvl="7" w:tplc="20000019" w:tentative="1">
      <w:start w:val="1"/>
      <w:numFmt w:val="lowerLetter"/>
      <w:lvlText w:val="%8."/>
      <w:lvlJc w:val="left"/>
      <w:pPr>
        <w:ind w:left="5976" w:hanging="360"/>
      </w:pPr>
    </w:lvl>
    <w:lvl w:ilvl="8" w:tplc="2000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1304"/>
  <w:autoHyphenation/>
  <w:hyphenationZone w:val="425"/>
  <w:characterSpacingControl w:val="doNotCompress"/>
  <w:hdrShapeDefaults>
    <o:shapedefaults v:ext="edit" spidmax="2049">
      <o:colormru v:ext="edit" colors="#005a7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108"/>
    <w:rsid w:val="000003F2"/>
    <w:rsid w:val="0002201E"/>
    <w:rsid w:val="00022B87"/>
    <w:rsid w:val="0002482D"/>
    <w:rsid w:val="00027E97"/>
    <w:rsid w:val="000353D2"/>
    <w:rsid w:val="00044752"/>
    <w:rsid w:val="00071F79"/>
    <w:rsid w:val="00075A19"/>
    <w:rsid w:val="00080A87"/>
    <w:rsid w:val="00084DFE"/>
    <w:rsid w:val="00094934"/>
    <w:rsid w:val="00095CD0"/>
    <w:rsid w:val="00096794"/>
    <w:rsid w:val="000A6C17"/>
    <w:rsid w:val="000B626F"/>
    <w:rsid w:val="000B73AE"/>
    <w:rsid w:val="000C096B"/>
    <w:rsid w:val="000C0C9B"/>
    <w:rsid w:val="000C28CA"/>
    <w:rsid w:val="000D70C4"/>
    <w:rsid w:val="000D7E6F"/>
    <w:rsid w:val="000D7F15"/>
    <w:rsid w:val="000E719A"/>
    <w:rsid w:val="001065F6"/>
    <w:rsid w:val="001117A2"/>
    <w:rsid w:val="00112979"/>
    <w:rsid w:val="0011594B"/>
    <w:rsid w:val="001258BC"/>
    <w:rsid w:val="00130ECF"/>
    <w:rsid w:val="001423AA"/>
    <w:rsid w:val="00142DCD"/>
    <w:rsid w:val="00146E7A"/>
    <w:rsid w:val="00153A5A"/>
    <w:rsid w:val="00154059"/>
    <w:rsid w:val="0015552D"/>
    <w:rsid w:val="00183A63"/>
    <w:rsid w:val="0018708E"/>
    <w:rsid w:val="00191FAE"/>
    <w:rsid w:val="00192FE8"/>
    <w:rsid w:val="0019459A"/>
    <w:rsid w:val="00195463"/>
    <w:rsid w:val="001A0431"/>
    <w:rsid w:val="001A1C58"/>
    <w:rsid w:val="001A3F33"/>
    <w:rsid w:val="001A7761"/>
    <w:rsid w:val="001B6603"/>
    <w:rsid w:val="001C0381"/>
    <w:rsid w:val="001C4420"/>
    <w:rsid w:val="001C60EC"/>
    <w:rsid w:val="001C6F02"/>
    <w:rsid w:val="001D150A"/>
    <w:rsid w:val="001D4A66"/>
    <w:rsid w:val="001E0BBA"/>
    <w:rsid w:val="001E336A"/>
    <w:rsid w:val="001E5C1A"/>
    <w:rsid w:val="001F1847"/>
    <w:rsid w:val="001F581D"/>
    <w:rsid w:val="002120D0"/>
    <w:rsid w:val="0021252B"/>
    <w:rsid w:val="002140C4"/>
    <w:rsid w:val="00220AE8"/>
    <w:rsid w:val="00225EE8"/>
    <w:rsid w:val="002275FE"/>
    <w:rsid w:val="002323ED"/>
    <w:rsid w:val="00234255"/>
    <w:rsid w:val="002344F9"/>
    <w:rsid w:val="002477EC"/>
    <w:rsid w:val="00257A37"/>
    <w:rsid w:val="00262219"/>
    <w:rsid w:val="00271141"/>
    <w:rsid w:val="00272686"/>
    <w:rsid w:val="002809D0"/>
    <w:rsid w:val="0028157E"/>
    <w:rsid w:val="0028231B"/>
    <w:rsid w:val="00290236"/>
    <w:rsid w:val="00294729"/>
    <w:rsid w:val="002A2EC4"/>
    <w:rsid w:val="002A491C"/>
    <w:rsid w:val="002B1064"/>
    <w:rsid w:val="002B1312"/>
    <w:rsid w:val="002C0A68"/>
    <w:rsid w:val="002C7794"/>
    <w:rsid w:val="002D2B99"/>
    <w:rsid w:val="002E016D"/>
    <w:rsid w:val="002E04D2"/>
    <w:rsid w:val="002E3BAE"/>
    <w:rsid w:val="002E44B7"/>
    <w:rsid w:val="00301F68"/>
    <w:rsid w:val="00306E06"/>
    <w:rsid w:val="00311DDC"/>
    <w:rsid w:val="003146D3"/>
    <w:rsid w:val="00330329"/>
    <w:rsid w:val="00331FDF"/>
    <w:rsid w:val="00332912"/>
    <w:rsid w:val="003346BB"/>
    <w:rsid w:val="00334C65"/>
    <w:rsid w:val="00342603"/>
    <w:rsid w:val="00342E74"/>
    <w:rsid w:val="00344CF2"/>
    <w:rsid w:val="00352E11"/>
    <w:rsid w:val="00367858"/>
    <w:rsid w:val="003711DF"/>
    <w:rsid w:val="00371302"/>
    <w:rsid w:val="0038084F"/>
    <w:rsid w:val="00383DC8"/>
    <w:rsid w:val="00384936"/>
    <w:rsid w:val="00385B8A"/>
    <w:rsid w:val="0039721E"/>
    <w:rsid w:val="003A570D"/>
    <w:rsid w:val="003B2383"/>
    <w:rsid w:val="003B5966"/>
    <w:rsid w:val="003B6109"/>
    <w:rsid w:val="003B6714"/>
    <w:rsid w:val="003D278F"/>
    <w:rsid w:val="003D2EF4"/>
    <w:rsid w:val="003D5EF4"/>
    <w:rsid w:val="003E25AF"/>
    <w:rsid w:val="003F6B64"/>
    <w:rsid w:val="004031E8"/>
    <w:rsid w:val="00405166"/>
    <w:rsid w:val="00406059"/>
    <w:rsid w:val="004073C6"/>
    <w:rsid w:val="004145C6"/>
    <w:rsid w:val="00415646"/>
    <w:rsid w:val="0042244C"/>
    <w:rsid w:val="00426BF4"/>
    <w:rsid w:val="00431200"/>
    <w:rsid w:val="00432343"/>
    <w:rsid w:val="00440B6B"/>
    <w:rsid w:val="0045356E"/>
    <w:rsid w:val="00461C19"/>
    <w:rsid w:val="00461D5E"/>
    <w:rsid w:val="00481C1D"/>
    <w:rsid w:val="004A125F"/>
    <w:rsid w:val="004A2BBB"/>
    <w:rsid w:val="004A54EC"/>
    <w:rsid w:val="004A62C3"/>
    <w:rsid w:val="004B341E"/>
    <w:rsid w:val="004B35C1"/>
    <w:rsid w:val="004C5431"/>
    <w:rsid w:val="004D2883"/>
    <w:rsid w:val="004D3B36"/>
    <w:rsid w:val="004D5B90"/>
    <w:rsid w:val="004D71E8"/>
    <w:rsid w:val="004E0709"/>
    <w:rsid w:val="004E55B5"/>
    <w:rsid w:val="004E5A68"/>
    <w:rsid w:val="004F0322"/>
    <w:rsid w:val="004F09E0"/>
    <w:rsid w:val="004F2E91"/>
    <w:rsid w:val="004F31DA"/>
    <w:rsid w:val="004F424E"/>
    <w:rsid w:val="004F7B36"/>
    <w:rsid w:val="00510C71"/>
    <w:rsid w:val="00514953"/>
    <w:rsid w:val="00526244"/>
    <w:rsid w:val="00533A97"/>
    <w:rsid w:val="00541D7B"/>
    <w:rsid w:val="0056095F"/>
    <w:rsid w:val="00562C4E"/>
    <w:rsid w:val="005718D8"/>
    <w:rsid w:val="005771CE"/>
    <w:rsid w:val="005813E0"/>
    <w:rsid w:val="005822CF"/>
    <w:rsid w:val="00583B69"/>
    <w:rsid w:val="00586D37"/>
    <w:rsid w:val="00595CC2"/>
    <w:rsid w:val="005A1D28"/>
    <w:rsid w:val="005A5628"/>
    <w:rsid w:val="005A7046"/>
    <w:rsid w:val="005B2181"/>
    <w:rsid w:val="005C5183"/>
    <w:rsid w:val="005D3998"/>
    <w:rsid w:val="005D40CE"/>
    <w:rsid w:val="005D5CC1"/>
    <w:rsid w:val="005E07B2"/>
    <w:rsid w:val="005E1BFC"/>
    <w:rsid w:val="005E244A"/>
    <w:rsid w:val="005F099D"/>
    <w:rsid w:val="00620EF5"/>
    <w:rsid w:val="00622840"/>
    <w:rsid w:val="00625BEA"/>
    <w:rsid w:val="006370B8"/>
    <w:rsid w:val="006372B7"/>
    <w:rsid w:val="00641089"/>
    <w:rsid w:val="00647446"/>
    <w:rsid w:val="006474D2"/>
    <w:rsid w:val="00650EBD"/>
    <w:rsid w:val="00651529"/>
    <w:rsid w:val="00651769"/>
    <w:rsid w:val="00655A62"/>
    <w:rsid w:val="0066654C"/>
    <w:rsid w:val="00676924"/>
    <w:rsid w:val="00677900"/>
    <w:rsid w:val="00681408"/>
    <w:rsid w:val="0068205A"/>
    <w:rsid w:val="00682A4B"/>
    <w:rsid w:val="00684AEF"/>
    <w:rsid w:val="00694D7C"/>
    <w:rsid w:val="006A6A6F"/>
    <w:rsid w:val="006C1028"/>
    <w:rsid w:val="006C476A"/>
    <w:rsid w:val="006C686A"/>
    <w:rsid w:val="006C76A2"/>
    <w:rsid w:val="006D3D0F"/>
    <w:rsid w:val="006D76CF"/>
    <w:rsid w:val="006F1C7D"/>
    <w:rsid w:val="006F1D2C"/>
    <w:rsid w:val="006F1DDE"/>
    <w:rsid w:val="00700483"/>
    <w:rsid w:val="0071471D"/>
    <w:rsid w:val="00715775"/>
    <w:rsid w:val="007274A8"/>
    <w:rsid w:val="0073132A"/>
    <w:rsid w:val="007317AF"/>
    <w:rsid w:val="007431AD"/>
    <w:rsid w:val="00744631"/>
    <w:rsid w:val="00757786"/>
    <w:rsid w:val="00760968"/>
    <w:rsid w:val="00764518"/>
    <w:rsid w:val="0076666F"/>
    <w:rsid w:val="00774C63"/>
    <w:rsid w:val="007776DC"/>
    <w:rsid w:val="00785046"/>
    <w:rsid w:val="0079048B"/>
    <w:rsid w:val="007B6B07"/>
    <w:rsid w:val="007C6367"/>
    <w:rsid w:val="007C6622"/>
    <w:rsid w:val="007C6F6A"/>
    <w:rsid w:val="007D1C24"/>
    <w:rsid w:val="007D253A"/>
    <w:rsid w:val="007D393D"/>
    <w:rsid w:val="007E17B3"/>
    <w:rsid w:val="007E2798"/>
    <w:rsid w:val="007F294B"/>
    <w:rsid w:val="007F3E2F"/>
    <w:rsid w:val="008039BD"/>
    <w:rsid w:val="00803B35"/>
    <w:rsid w:val="00807526"/>
    <w:rsid w:val="00814069"/>
    <w:rsid w:val="008172CF"/>
    <w:rsid w:val="00825306"/>
    <w:rsid w:val="00831C24"/>
    <w:rsid w:val="00835762"/>
    <w:rsid w:val="008408BB"/>
    <w:rsid w:val="00846865"/>
    <w:rsid w:val="00855A8D"/>
    <w:rsid w:val="008616EB"/>
    <w:rsid w:val="0087065B"/>
    <w:rsid w:val="00881484"/>
    <w:rsid w:val="00883CEE"/>
    <w:rsid w:val="00887616"/>
    <w:rsid w:val="00894104"/>
    <w:rsid w:val="008A7624"/>
    <w:rsid w:val="008B06F7"/>
    <w:rsid w:val="008B1C15"/>
    <w:rsid w:val="008B2F37"/>
    <w:rsid w:val="008D5A20"/>
    <w:rsid w:val="008D75DE"/>
    <w:rsid w:val="008D7D34"/>
    <w:rsid w:val="008F2239"/>
    <w:rsid w:val="008F42A4"/>
    <w:rsid w:val="008F7BD9"/>
    <w:rsid w:val="00907A66"/>
    <w:rsid w:val="00930716"/>
    <w:rsid w:val="0093221D"/>
    <w:rsid w:val="00945AB3"/>
    <w:rsid w:val="00945C09"/>
    <w:rsid w:val="00966B75"/>
    <w:rsid w:val="00966D70"/>
    <w:rsid w:val="009704B0"/>
    <w:rsid w:val="0097511D"/>
    <w:rsid w:val="00976AE8"/>
    <w:rsid w:val="00976FC1"/>
    <w:rsid w:val="0097719D"/>
    <w:rsid w:val="0098112B"/>
    <w:rsid w:val="0098405F"/>
    <w:rsid w:val="00987F5B"/>
    <w:rsid w:val="009A0FED"/>
    <w:rsid w:val="009A37B3"/>
    <w:rsid w:val="009A3ABC"/>
    <w:rsid w:val="009B3DCE"/>
    <w:rsid w:val="009B41A4"/>
    <w:rsid w:val="009B7BE2"/>
    <w:rsid w:val="009E1976"/>
    <w:rsid w:val="009E77E7"/>
    <w:rsid w:val="00A00DFD"/>
    <w:rsid w:val="00A04F3E"/>
    <w:rsid w:val="00A11153"/>
    <w:rsid w:val="00A117F0"/>
    <w:rsid w:val="00A16633"/>
    <w:rsid w:val="00A17A11"/>
    <w:rsid w:val="00A205FE"/>
    <w:rsid w:val="00A26581"/>
    <w:rsid w:val="00A307C7"/>
    <w:rsid w:val="00A31F19"/>
    <w:rsid w:val="00A32335"/>
    <w:rsid w:val="00A356AB"/>
    <w:rsid w:val="00A41BF4"/>
    <w:rsid w:val="00A56A1E"/>
    <w:rsid w:val="00A576EC"/>
    <w:rsid w:val="00A60717"/>
    <w:rsid w:val="00A6348C"/>
    <w:rsid w:val="00A71DC9"/>
    <w:rsid w:val="00A726FC"/>
    <w:rsid w:val="00A81ACF"/>
    <w:rsid w:val="00AA2394"/>
    <w:rsid w:val="00AB248D"/>
    <w:rsid w:val="00AB7493"/>
    <w:rsid w:val="00AC53E2"/>
    <w:rsid w:val="00AD4353"/>
    <w:rsid w:val="00AD5EF0"/>
    <w:rsid w:val="00AF0C22"/>
    <w:rsid w:val="00AF5999"/>
    <w:rsid w:val="00B05FDE"/>
    <w:rsid w:val="00B27679"/>
    <w:rsid w:val="00B31712"/>
    <w:rsid w:val="00B32ADB"/>
    <w:rsid w:val="00B44B6E"/>
    <w:rsid w:val="00B5066D"/>
    <w:rsid w:val="00B576A8"/>
    <w:rsid w:val="00B62036"/>
    <w:rsid w:val="00B64EFE"/>
    <w:rsid w:val="00B8514E"/>
    <w:rsid w:val="00B85216"/>
    <w:rsid w:val="00B93B57"/>
    <w:rsid w:val="00B96480"/>
    <w:rsid w:val="00BA7516"/>
    <w:rsid w:val="00BB0613"/>
    <w:rsid w:val="00BB2AC5"/>
    <w:rsid w:val="00BB30ED"/>
    <w:rsid w:val="00BB4008"/>
    <w:rsid w:val="00BB4DAC"/>
    <w:rsid w:val="00BB5C53"/>
    <w:rsid w:val="00BB665A"/>
    <w:rsid w:val="00BD7C3E"/>
    <w:rsid w:val="00BE6BC9"/>
    <w:rsid w:val="00C022BB"/>
    <w:rsid w:val="00C33988"/>
    <w:rsid w:val="00C378B5"/>
    <w:rsid w:val="00C4102D"/>
    <w:rsid w:val="00C45DB4"/>
    <w:rsid w:val="00C45FE4"/>
    <w:rsid w:val="00C52765"/>
    <w:rsid w:val="00C57404"/>
    <w:rsid w:val="00C61B83"/>
    <w:rsid w:val="00C62D09"/>
    <w:rsid w:val="00C63A24"/>
    <w:rsid w:val="00C70A9A"/>
    <w:rsid w:val="00C71442"/>
    <w:rsid w:val="00C71E8E"/>
    <w:rsid w:val="00C87B2C"/>
    <w:rsid w:val="00C915B5"/>
    <w:rsid w:val="00CA670A"/>
    <w:rsid w:val="00CB100E"/>
    <w:rsid w:val="00CB2FFE"/>
    <w:rsid w:val="00CB6432"/>
    <w:rsid w:val="00CC33B9"/>
    <w:rsid w:val="00CD2CAC"/>
    <w:rsid w:val="00CE1531"/>
    <w:rsid w:val="00CF34F8"/>
    <w:rsid w:val="00D07143"/>
    <w:rsid w:val="00D155D7"/>
    <w:rsid w:val="00D1735A"/>
    <w:rsid w:val="00D17611"/>
    <w:rsid w:val="00D17B03"/>
    <w:rsid w:val="00D24E95"/>
    <w:rsid w:val="00D25683"/>
    <w:rsid w:val="00D25E11"/>
    <w:rsid w:val="00D278DA"/>
    <w:rsid w:val="00D32B86"/>
    <w:rsid w:val="00D36CD3"/>
    <w:rsid w:val="00D36FDF"/>
    <w:rsid w:val="00D46AA0"/>
    <w:rsid w:val="00D57ADB"/>
    <w:rsid w:val="00D64B2F"/>
    <w:rsid w:val="00D66779"/>
    <w:rsid w:val="00D66C63"/>
    <w:rsid w:val="00D71D0A"/>
    <w:rsid w:val="00D762D4"/>
    <w:rsid w:val="00D80976"/>
    <w:rsid w:val="00D81B88"/>
    <w:rsid w:val="00DA3CD1"/>
    <w:rsid w:val="00DA3D2E"/>
    <w:rsid w:val="00DA44A4"/>
    <w:rsid w:val="00DA6DCD"/>
    <w:rsid w:val="00DD0E6E"/>
    <w:rsid w:val="00DD110E"/>
    <w:rsid w:val="00DD209B"/>
    <w:rsid w:val="00DD3253"/>
    <w:rsid w:val="00DD4D0F"/>
    <w:rsid w:val="00DD744D"/>
    <w:rsid w:val="00DE0EBD"/>
    <w:rsid w:val="00DE4EFF"/>
    <w:rsid w:val="00DE5CC2"/>
    <w:rsid w:val="00DE6F44"/>
    <w:rsid w:val="00DF333A"/>
    <w:rsid w:val="00DF5E37"/>
    <w:rsid w:val="00DF650D"/>
    <w:rsid w:val="00DF6515"/>
    <w:rsid w:val="00DF6B12"/>
    <w:rsid w:val="00DF7A27"/>
    <w:rsid w:val="00E00347"/>
    <w:rsid w:val="00E04726"/>
    <w:rsid w:val="00E13743"/>
    <w:rsid w:val="00E20FC1"/>
    <w:rsid w:val="00E23907"/>
    <w:rsid w:val="00E271FE"/>
    <w:rsid w:val="00E30352"/>
    <w:rsid w:val="00E303DE"/>
    <w:rsid w:val="00E3287F"/>
    <w:rsid w:val="00E35547"/>
    <w:rsid w:val="00E3616E"/>
    <w:rsid w:val="00E531F7"/>
    <w:rsid w:val="00E63163"/>
    <w:rsid w:val="00E6384F"/>
    <w:rsid w:val="00E7458B"/>
    <w:rsid w:val="00E75BBB"/>
    <w:rsid w:val="00E94D2E"/>
    <w:rsid w:val="00E95C49"/>
    <w:rsid w:val="00E96E45"/>
    <w:rsid w:val="00E97D04"/>
    <w:rsid w:val="00EA0F23"/>
    <w:rsid w:val="00EA338B"/>
    <w:rsid w:val="00EA57E4"/>
    <w:rsid w:val="00EA759E"/>
    <w:rsid w:val="00EA7B18"/>
    <w:rsid w:val="00EC123B"/>
    <w:rsid w:val="00EC6D83"/>
    <w:rsid w:val="00EF10AE"/>
    <w:rsid w:val="00EF4251"/>
    <w:rsid w:val="00EF443D"/>
    <w:rsid w:val="00EF7F23"/>
    <w:rsid w:val="00F00FC7"/>
    <w:rsid w:val="00F03CD7"/>
    <w:rsid w:val="00F055CB"/>
    <w:rsid w:val="00F10F2D"/>
    <w:rsid w:val="00F11CC8"/>
    <w:rsid w:val="00F1484E"/>
    <w:rsid w:val="00F157F9"/>
    <w:rsid w:val="00F23CAA"/>
    <w:rsid w:val="00F26108"/>
    <w:rsid w:val="00F401FE"/>
    <w:rsid w:val="00F43CD5"/>
    <w:rsid w:val="00F472DE"/>
    <w:rsid w:val="00F507E8"/>
    <w:rsid w:val="00F52DA0"/>
    <w:rsid w:val="00F54C91"/>
    <w:rsid w:val="00F6632F"/>
    <w:rsid w:val="00F66BED"/>
    <w:rsid w:val="00F74B97"/>
    <w:rsid w:val="00F75D93"/>
    <w:rsid w:val="00F77CFA"/>
    <w:rsid w:val="00F84B06"/>
    <w:rsid w:val="00FB16D3"/>
    <w:rsid w:val="00FB1D52"/>
    <w:rsid w:val="00FB4E06"/>
    <w:rsid w:val="00FC105F"/>
    <w:rsid w:val="00FC2B29"/>
    <w:rsid w:val="00FD799F"/>
    <w:rsid w:val="00FE077E"/>
    <w:rsid w:val="00FE0C02"/>
    <w:rsid w:val="00FE4CB7"/>
    <w:rsid w:val="00FE57ED"/>
    <w:rsid w:val="00FE6B32"/>
    <w:rsid w:val="00FF2A6C"/>
    <w:rsid w:val="00FF2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5a7d"/>
    </o:shapedefaults>
    <o:shapelayout v:ext="edit">
      <o:idmap v:ext="edit" data="1"/>
    </o:shapelayout>
  </w:shapeDefaults>
  <w:decimalSymbol w:val=","/>
  <w:listSeparator w:val=","/>
  <w14:docId w14:val="71BE756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95CD0"/>
    <w:pPr>
      <w:spacing w:after="360" w:line="360" w:lineRule="auto"/>
    </w:pPr>
    <w:rPr>
      <w:rFonts w:ascii="Calibri" w:hAnsi="Calibr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344F9"/>
    <w:pPr>
      <w:keepNext/>
      <w:keepLines/>
      <w:numPr>
        <w:numId w:val="12"/>
      </w:numPr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344F9"/>
    <w:pPr>
      <w:keepNext/>
      <w:keepLines/>
      <w:numPr>
        <w:ilvl w:val="1"/>
        <w:numId w:val="12"/>
      </w:numPr>
      <w:spacing w:after="24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2344F9"/>
    <w:pPr>
      <w:keepNext/>
      <w:keepLines/>
      <w:numPr>
        <w:ilvl w:val="2"/>
        <w:numId w:val="12"/>
      </w:numPr>
      <w:spacing w:after="12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44F9"/>
    <w:pPr>
      <w:keepNext/>
      <w:keepLines/>
      <w:numPr>
        <w:ilvl w:val="3"/>
        <w:numId w:val="12"/>
      </w:numPr>
      <w:tabs>
        <w:tab w:val="num" w:pos="360"/>
      </w:tabs>
      <w:spacing w:before="40" w:after="0"/>
      <w:ind w:left="0" w:firstLine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44F9"/>
    <w:pPr>
      <w:keepNext/>
      <w:keepLines/>
      <w:numPr>
        <w:ilvl w:val="4"/>
        <w:numId w:val="12"/>
      </w:numPr>
      <w:tabs>
        <w:tab w:val="num" w:pos="360"/>
      </w:tabs>
      <w:spacing w:before="40" w:after="0"/>
      <w:ind w:left="0" w:firstLine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44F9"/>
    <w:pPr>
      <w:keepNext/>
      <w:keepLines/>
      <w:numPr>
        <w:ilvl w:val="5"/>
        <w:numId w:val="12"/>
      </w:numPr>
      <w:tabs>
        <w:tab w:val="num" w:pos="360"/>
      </w:tabs>
      <w:spacing w:before="40" w:after="0"/>
      <w:ind w:left="0" w:firstLine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44F9"/>
    <w:pPr>
      <w:keepNext/>
      <w:keepLines/>
      <w:numPr>
        <w:ilvl w:val="6"/>
        <w:numId w:val="12"/>
      </w:numPr>
      <w:tabs>
        <w:tab w:val="num" w:pos="360"/>
      </w:tabs>
      <w:spacing w:before="40" w:after="0"/>
      <w:ind w:left="0" w:firstLine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44F9"/>
    <w:pPr>
      <w:keepNext/>
      <w:keepLines/>
      <w:numPr>
        <w:ilvl w:val="7"/>
        <w:numId w:val="12"/>
      </w:numPr>
      <w:tabs>
        <w:tab w:val="num" w:pos="360"/>
      </w:tabs>
      <w:spacing w:before="40" w:after="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44F9"/>
    <w:pPr>
      <w:keepNext/>
      <w:keepLines/>
      <w:numPr>
        <w:ilvl w:val="8"/>
        <w:numId w:val="12"/>
      </w:numPr>
      <w:tabs>
        <w:tab w:val="num" w:pos="360"/>
      </w:tabs>
      <w:spacing w:before="40" w:after="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ansiLehti">
    <w:name w:val="KansiLehti"/>
    <w:rsid w:val="000A6C17"/>
    <w:pPr>
      <w:jc w:val="center"/>
    </w:pPr>
    <w:rPr>
      <w:rFonts w:ascii="Calibri" w:hAnsi="Calibri" w:cs="Arial"/>
      <w:sz w:val="24"/>
      <w:szCs w:val="24"/>
    </w:rPr>
  </w:style>
  <w:style w:type="paragraph" w:styleId="Header">
    <w:name w:val="header"/>
    <w:basedOn w:val="Normal"/>
    <w:link w:val="HeaderChar"/>
    <w:uiPriority w:val="99"/>
    <w:rsid w:val="00DE5CC2"/>
    <w:pPr>
      <w:tabs>
        <w:tab w:val="center" w:pos="4819"/>
        <w:tab w:val="right" w:pos="9638"/>
      </w:tabs>
    </w:pPr>
  </w:style>
  <w:style w:type="character" w:customStyle="1" w:styleId="HeaderChar">
    <w:name w:val="Header Char"/>
    <w:link w:val="Header"/>
    <w:uiPriority w:val="99"/>
    <w:rsid w:val="00DE5CC2"/>
    <w:rPr>
      <w:sz w:val="24"/>
      <w:szCs w:val="24"/>
    </w:rPr>
  </w:style>
  <w:style w:type="paragraph" w:styleId="Footer">
    <w:name w:val="footer"/>
    <w:link w:val="FooterChar"/>
    <w:uiPriority w:val="99"/>
    <w:rsid w:val="0076666F"/>
    <w:pPr>
      <w:tabs>
        <w:tab w:val="center" w:pos="4819"/>
        <w:tab w:val="right" w:pos="9638"/>
      </w:tabs>
    </w:pPr>
    <w:rPr>
      <w:rFonts w:ascii="Calibri" w:hAnsi="Calibri"/>
      <w:sz w:val="24"/>
      <w:szCs w:val="24"/>
    </w:rPr>
  </w:style>
  <w:style w:type="character" w:customStyle="1" w:styleId="FooterChar">
    <w:name w:val="Footer Char"/>
    <w:link w:val="Footer"/>
    <w:uiPriority w:val="99"/>
    <w:rsid w:val="0076666F"/>
    <w:rPr>
      <w:rFonts w:ascii="Calibri" w:hAnsi="Calibri"/>
      <w:sz w:val="24"/>
      <w:szCs w:val="24"/>
    </w:rPr>
  </w:style>
  <w:style w:type="paragraph" w:styleId="BalloonText">
    <w:name w:val="Balloon Text"/>
    <w:basedOn w:val="Normal"/>
    <w:link w:val="BalloonTextChar"/>
    <w:rsid w:val="002E04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E04D2"/>
    <w:rPr>
      <w:rFonts w:ascii="Tahoma" w:hAnsi="Tahoma" w:cs="Tahoma"/>
      <w:sz w:val="16"/>
      <w:szCs w:val="16"/>
    </w:rPr>
  </w:style>
  <w:style w:type="paragraph" w:customStyle="1" w:styleId="Calibri26">
    <w:name w:val="Calibri 26"/>
    <w:link w:val="Calibri26Char"/>
    <w:qFormat/>
    <w:rsid w:val="001C6F02"/>
    <w:rPr>
      <w:rFonts w:ascii="Calibri" w:hAnsi="Calibri" w:cs="Arial"/>
      <w:sz w:val="52"/>
      <w:szCs w:val="52"/>
    </w:rPr>
  </w:style>
  <w:style w:type="paragraph" w:customStyle="1" w:styleId="Calibri22">
    <w:name w:val="Calibri 22"/>
    <w:link w:val="Calibri22Char"/>
    <w:rsid w:val="001C6F02"/>
    <w:rPr>
      <w:rFonts w:ascii="Calibri" w:hAnsi="Calibri" w:cs="Arial"/>
      <w:sz w:val="44"/>
      <w:szCs w:val="44"/>
    </w:rPr>
  </w:style>
  <w:style w:type="character" w:customStyle="1" w:styleId="Calibri26Char">
    <w:name w:val="Calibri 26 Char"/>
    <w:link w:val="Calibri26"/>
    <w:rsid w:val="001C6F02"/>
    <w:rPr>
      <w:rFonts w:ascii="Calibri" w:hAnsi="Calibri" w:cs="Arial"/>
      <w:sz w:val="52"/>
      <w:szCs w:val="52"/>
      <w:lang w:val="fi-FI" w:eastAsia="fi-FI" w:bidi="ar-SA"/>
    </w:rPr>
  </w:style>
  <w:style w:type="paragraph" w:customStyle="1" w:styleId="Calibri18">
    <w:name w:val="Calibri 18"/>
    <w:link w:val="Calibri18Char"/>
    <w:rsid w:val="001C6F02"/>
    <w:rPr>
      <w:rFonts w:ascii="Calibri" w:hAnsi="Calibri" w:cs="Arial"/>
      <w:bCs/>
      <w:color w:val="000000"/>
      <w:sz w:val="36"/>
      <w:szCs w:val="36"/>
    </w:rPr>
  </w:style>
  <w:style w:type="character" w:customStyle="1" w:styleId="Calibri22Char">
    <w:name w:val="Calibri 22 Char"/>
    <w:link w:val="Calibri22"/>
    <w:rsid w:val="001C6F02"/>
    <w:rPr>
      <w:rFonts w:ascii="Calibri" w:hAnsi="Calibri" w:cs="Arial"/>
      <w:sz w:val="44"/>
      <w:szCs w:val="44"/>
      <w:lang w:val="fi-FI" w:eastAsia="fi-FI" w:bidi="ar-SA"/>
    </w:rPr>
  </w:style>
  <w:style w:type="paragraph" w:customStyle="1" w:styleId="Calibri16">
    <w:name w:val="Calibri 16"/>
    <w:link w:val="Calibri16Char"/>
    <w:rsid w:val="001C6F02"/>
    <w:rPr>
      <w:rFonts w:ascii="Calibri" w:hAnsi="Calibri" w:cs="Arial"/>
      <w:bCs/>
      <w:color w:val="000000"/>
      <w:sz w:val="32"/>
      <w:szCs w:val="32"/>
    </w:rPr>
  </w:style>
  <w:style w:type="character" w:customStyle="1" w:styleId="Calibri18Char">
    <w:name w:val="Calibri 18 Char"/>
    <w:link w:val="Calibri18"/>
    <w:rsid w:val="001C6F02"/>
    <w:rPr>
      <w:rFonts w:ascii="Calibri" w:hAnsi="Calibri" w:cs="Arial"/>
      <w:bCs/>
      <w:color w:val="000000"/>
      <w:sz w:val="36"/>
      <w:szCs w:val="36"/>
      <w:lang w:val="fi-FI" w:eastAsia="fi-FI" w:bidi="ar-SA"/>
    </w:rPr>
  </w:style>
  <w:style w:type="paragraph" w:customStyle="1" w:styleId="Calibri14">
    <w:name w:val="Calibri 14"/>
    <w:link w:val="Calibri14Char"/>
    <w:rsid w:val="001C6F02"/>
    <w:rPr>
      <w:rFonts w:ascii="Calibri" w:hAnsi="Calibri" w:cs="Arial"/>
      <w:iCs/>
      <w:color w:val="000000"/>
      <w:sz w:val="28"/>
      <w:szCs w:val="28"/>
    </w:rPr>
  </w:style>
  <w:style w:type="character" w:customStyle="1" w:styleId="Calibri16Char">
    <w:name w:val="Calibri 16 Char"/>
    <w:link w:val="Calibri16"/>
    <w:rsid w:val="001C6F02"/>
    <w:rPr>
      <w:rFonts w:ascii="Calibri" w:hAnsi="Calibri" w:cs="Arial"/>
      <w:bCs/>
      <w:color w:val="000000"/>
      <w:sz w:val="32"/>
      <w:szCs w:val="32"/>
      <w:lang w:val="fi-FI" w:eastAsia="fi-FI" w:bidi="ar-SA"/>
    </w:rPr>
  </w:style>
  <w:style w:type="character" w:customStyle="1" w:styleId="Calibri14Char">
    <w:name w:val="Calibri 14 Char"/>
    <w:link w:val="Calibri14"/>
    <w:rsid w:val="001C6F02"/>
    <w:rPr>
      <w:rFonts w:ascii="Calibri" w:hAnsi="Calibri" w:cs="Arial"/>
      <w:iCs/>
      <w:color w:val="000000"/>
      <w:sz w:val="28"/>
      <w:szCs w:val="28"/>
      <w:lang w:val="fi-FI" w:eastAsia="fi-FI" w:bidi="ar-SA"/>
    </w:rPr>
  </w:style>
  <w:style w:type="character" w:customStyle="1" w:styleId="Heading1Char">
    <w:name w:val="Heading 1 Char"/>
    <w:basedOn w:val="DefaultParagraphFont"/>
    <w:link w:val="Heading1"/>
    <w:rsid w:val="002344F9"/>
    <w:rPr>
      <w:rFonts w:ascii="Calibri" w:eastAsiaTheme="majorEastAsia" w:hAnsi="Calibr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344F9"/>
    <w:rPr>
      <w:rFonts w:ascii="Calibri" w:eastAsiaTheme="majorEastAsia" w:hAnsi="Calibri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2344F9"/>
    <w:rPr>
      <w:rFonts w:ascii="Calibri" w:eastAsiaTheme="majorEastAsia" w:hAnsi="Calibr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2344F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2344F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2344F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2344F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2344F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2344F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rsid w:val="002344F9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2344F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2344F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344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4F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E63163"/>
    <w:pPr>
      <w:spacing w:after="200" w:line="240" w:lineRule="auto"/>
    </w:pPr>
    <w:rPr>
      <w:iCs/>
      <w:szCs w:val="18"/>
    </w:rPr>
  </w:style>
  <w:style w:type="table" w:styleId="TableGrid">
    <w:name w:val="Table Grid"/>
    <w:basedOn w:val="TableNormal"/>
    <w:rsid w:val="00E63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E6316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4">
    <w:name w:val="Grid Table 4 Accent 4"/>
    <w:basedOn w:val="TableNormal"/>
    <w:uiPriority w:val="49"/>
    <w:rsid w:val="00E6316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TableofFigures">
    <w:name w:val="table of figures"/>
    <w:basedOn w:val="Normal"/>
    <w:next w:val="Normal"/>
    <w:uiPriority w:val="99"/>
    <w:rsid w:val="00E63163"/>
    <w:pPr>
      <w:spacing w:after="0"/>
    </w:pPr>
  </w:style>
  <w:style w:type="paragraph" w:customStyle="1" w:styleId="OmaOts1">
    <w:name w:val="Oma_Ots1"/>
    <w:basedOn w:val="Normal"/>
    <w:next w:val="NoSpacing"/>
    <w:qFormat/>
    <w:rsid w:val="006D76CF"/>
    <w:pPr>
      <w:outlineLvl w:val="0"/>
    </w:pPr>
    <w:rPr>
      <w:sz w:val="32"/>
    </w:rPr>
  </w:style>
  <w:style w:type="character" w:styleId="IntenseReference">
    <w:name w:val="Intense Reference"/>
    <w:basedOn w:val="DefaultParagraphFont"/>
    <w:uiPriority w:val="32"/>
    <w:qFormat/>
    <w:rsid w:val="006D76CF"/>
    <w:rPr>
      <w:b/>
      <w:bCs/>
      <w:smallCaps/>
      <w:color w:val="5B9BD5" w:themeColor="accent1"/>
      <w:spacing w:val="5"/>
    </w:rPr>
  </w:style>
  <w:style w:type="paragraph" w:styleId="NoSpacing">
    <w:name w:val="No Spacing"/>
    <w:uiPriority w:val="1"/>
    <w:qFormat/>
    <w:rsid w:val="006D76CF"/>
    <w:rPr>
      <w:rFonts w:ascii="Calibri" w:hAnsi="Calibri"/>
      <w:sz w:val="24"/>
      <w:szCs w:val="24"/>
    </w:rPr>
  </w:style>
  <w:style w:type="paragraph" w:styleId="Title">
    <w:name w:val="Title"/>
    <w:basedOn w:val="Normal"/>
    <w:next w:val="Normal"/>
    <w:link w:val="TitleChar"/>
    <w:qFormat/>
    <w:rsid w:val="006D76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6D7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OmaOts2">
    <w:name w:val="Oma_Ots2"/>
    <w:basedOn w:val="NoSpacing"/>
    <w:next w:val="NoSpacing"/>
    <w:qFormat/>
    <w:rsid w:val="006D76CF"/>
    <w:pPr>
      <w:spacing w:after="240" w:line="360" w:lineRule="auto"/>
      <w:outlineLvl w:val="1"/>
    </w:pPr>
  </w:style>
  <w:style w:type="paragraph" w:styleId="ListParagraph">
    <w:name w:val="List Paragraph"/>
    <w:basedOn w:val="Normal"/>
    <w:uiPriority w:val="34"/>
    <w:qFormat/>
    <w:rsid w:val="006D3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4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i\Google%20Drive\jamk\www_kehitys\ICT%20valmiudet\Tyhj&#228;_Raportointimalli.dotx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Count xmlns="9edc1acd-682f-4e7d-a5c9-f315cff7cb3d" xsi:nil="true"/>
    <TaxCatchAll xmlns="9edc1acd-682f-4e7d-a5c9-f315cff7cb3d">
      <Value>399</Value>
      <Value>2054</Value>
      <Value>326</Value>
      <Value>827</Value>
      <Value>42</Value>
    </TaxCatchAll>
    <TaxKeywordTaxHTField xmlns="9edc1acd-682f-4e7d-a5c9-f315cff7cb3d">
      <Terms xmlns="http://schemas.microsoft.com/office/infopath/2007/PartnerControls">
        <TermInfo xmlns="http://schemas.microsoft.com/office/infopath/2007/PartnerControls">
          <TermName xmlns="http://schemas.microsoft.com/office/infopath/2007/PartnerControls">kansilehti</TermName>
          <TermId xmlns="http://schemas.microsoft.com/office/infopath/2007/PartnerControls">bc64eac8-0b15-4d13-b429-feab7c3c25cd</TermId>
        </TermInfo>
      </Terms>
    </TaxKeywordTaxHTField>
    <l3ddd979dfcb4bc0a0c29c6e6188390e xmlns="9edc1acd-682f-4e7d-a5c9-f315cff7cb3d">
      <Terms xmlns="http://schemas.microsoft.com/office/infopath/2007/PartnerControls">
        <TermInfo xmlns="http://schemas.microsoft.com/office/infopath/2007/PartnerControls">
          <TermName xmlns="http://schemas.microsoft.com/office/infopath/2007/PartnerControls">opinnäytetyö</TermName>
          <TermId xmlns="http://schemas.microsoft.com/office/infopath/2007/PartnerControls">47dd8d35-a141-40c5-8920-7ff02613a437</TermId>
        </TermInfo>
        <TermInfo xmlns="http://schemas.microsoft.com/office/infopath/2007/PartnerControls">
          <TermName xmlns="http://schemas.microsoft.com/office/infopath/2007/PartnerControls">ammattikorkeakoulututkinto</TermName>
          <TermId xmlns="http://schemas.microsoft.com/office/infopath/2007/PartnerControls">6f8aa880-0d5e-43ed-a12b-3996aba9f447</TermId>
        </TermInfo>
        <TermInfo xmlns="http://schemas.microsoft.com/office/infopath/2007/PartnerControls">
          <TermName xmlns="http://schemas.microsoft.com/office/infopath/2007/PartnerControls">YAMK</TermName>
          <TermId xmlns="http://schemas.microsoft.com/office/infopath/2007/PartnerControls">96fe4bff-740d-4418-a910-4506837389c5</TermId>
        </TermInfo>
        <TermInfo xmlns="http://schemas.microsoft.com/office/infopath/2007/PartnerControls">
          <TermName xmlns="http://schemas.microsoft.com/office/infopath/2007/PartnerControls">raportointi</TermName>
          <TermId xmlns="http://schemas.microsoft.com/office/infopath/2007/PartnerControls">f69ebef5-4aab-4ee5-8f1f-b1c1fe83c58a</TermId>
        </TermInfo>
      </Terms>
    </l3ddd979dfcb4bc0a0c29c6e6188390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BC047AF31238C4298762617BC544883" ma:contentTypeVersion="3" ma:contentTypeDescription="Luo uusi asiakirja." ma:contentTypeScope="" ma:versionID="faef87def224bb63a0ef94ad2727ed9a">
  <xsd:schema xmlns:xsd="http://www.w3.org/2001/XMLSchema" xmlns:xs="http://www.w3.org/2001/XMLSchema" xmlns:p="http://schemas.microsoft.com/office/2006/metadata/properties" xmlns:ns2="9edc1acd-682f-4e7d-a5c9-f315cff7cb3d" targetNamespace="http://schemas.microsoft.com/office/2006/metadata/properties" ma:root="true" ma:fieldsID="901fbe180000225105fa6d5f615ef890" ns2:_="">
    <xsd:import namespace="9edc1acd-682f-4e7d-a5c9-f315cff7cb3d"/>
    <xsd:element name="properties">
      <xsd:complexType>
        <xsd:sequence>
          <xsd:element name="documentManagement">
            <xsd:complexType>
              <xsd:all>
                <xsd:element ref="ns2:l3ddd979dfcb4bc0a0c29c6e6188390e" minOccurs="0"/>
                <xsd:element ref="ns2:TaxCatchAll" minOccurs="0"/>
                <xsd:element ref="ns2:TaxCatchAllLabel" minOccurs="0"/>
                <xsd:element ref="ns2:CommentCount" minOccurs="0"/>
                <xsd:element ref="ns2:TaxKeyword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c1acd-682f-4e7d-a5c9-f315cff7cb3d" elementFormDefault="qualified">
    <xsd:import namespace="http://schemas.microsoft.com/office/2006/documentManagement/types"/>
    <xsd:import namespace="http://schemas.microsoft.com/office/infopath/2007/PartnerControls"/>
    <xsd:element name="l3ddd979dfcb4bc0a0c29c6e6188390e" ma:index="8" nillable="true" ma:taxonomy="true" ma:internalName="l3ddd979dfcb4bc0a0c29c6e6188390e" ma:taxonomyFieldName="Hakusanat" ma:displayName="Hakusanat" ma:default="" ma:fieldId="{53ddd979-dfcb-4bc0-a0c2-9c6e6188390e}" ma:taxonomyMulti="true" ma:sspId="35c4ba3c-8c41-4d39-87c0-56c4464b8fa4" ma:termSetId="5717d826-719f-42b6-a4f3-83ed1bc8b97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Luokituksen Kaikki-sarake" ma:hidden="true" ma:list="{1fa70df9-4ff5-462c-bbf6-ff9995739306}" ma:internalName="TaxCatchAll" ma:showField="CatchAllData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Luokituksen Kaikki-sarake1" ma:hidden="true" ma:list="{1fa70df9-4ff5-462c-bbf6-ff9995739306}" ma:internalName="TaxCatchAllLabel" ma:readOnly="true" ma:showField="CatchAllDataLabel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mmentCount" ma:index="12" nillable="true" ma:displayName="Kommentoi" ma:internalName="CommentCount">
      <xsd:simpleType>
        <xsd:restriction base="dms:Unknown"/>
      </xsd:simpleType>
    </xsd:element>
    <xsd:element name="TaxKeywordTaxHTField" ma:index="14" nillable="true" ma:taxonomy="true" ma:internalName="TaxKeywordTaxHTField" ma:taxonomyFieldName="TaxKeyword" ma:displayName="Omat hakusanat" ma:fieldId="{23f27201-bee3-471e-b2e7-b64fd8b7ca38}" ma:taxonomyMulti="true" ma:sspId="35c4ba3c-8c41-4d39-87c0-56c4464b8fa4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7EF00-B367-4C8B-852F-8FB190FFF94B}">
  <ds:schemaRefs>
    <ds:schemaRef ds:uri="http://schemas.microsoft.com/office/2006/metadata/properties"/>
    <ds:schemaRef ds:uri="http://schemas.microsoft.com/office/infopath/2007/PartnerControls"/>
    <ds:schemaRef ds:uri="9edc1acd-682f-4e7d-a5c9-f315cff7cb3d"/>
  </ds:schemaRefs>
</ds:datastoreItem>
</file>

<file path=customXml/itemProps2.xml><?xml version="1.0" encoding="utf-8"?>
<ds:datastoreItem xmlns:ds="http://schemas.openxmlformats.org/officeDocument/2006/customXml" ds:itemID="{62757798-334B-43CC-BC95-D5B17DD4E1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576046-3B4D-4BAB-9AAB-09FEDAE832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dc1acd-682f-4e7d-a5c9-f315cff7c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57B96B6-E74F-4A08-862E-B844AAC60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Tyhjä_Raportointimalli.dotx</Template>
  <TotalTime>0</TotalTime>
  <Pages>1</Pages>
  <Words>1703</Words>
  <Characters>9712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JAMK Opinnäytetyön kansilehti</vt:lpstr>
      <vt:lpstr>JAMK Opinnäytetyön kansilehti</vt:lpstr>
    </vt:vector>
  </TitlesOfParts>
  <Company/>
  <LinksUpToDate>false</LinksUpToDate>
  <CharactersWithSpaces>11393</CharactersWithSpaces>
  <SharedDoc>false</SharedDoc>
  <HLinks>
    <vt:vector size="12" baseType="variant">
      <vt:variant>
        <vt:i4>4587620</vt:i4>
      </vt:variant>
      <vt:variant>
        <vt:i4>2279</vt:i4>
      </vt:variant>
      <vt:variant>
        <vt:i4>1025</vt:i4>
      </vt:variant>
      <vt:variant>
        <vt:i4>1</vt:i4>
      </vt:variant>
      <vt:variant>
        <vt:lpwstr>jamk_fi_tunnus_sininen</vt:lpwstr>
      </vt:variant>
      <vt:variant>
        <vt:lpwstr/>
      </vt:variant>
      <vt:variant>
        <vt:i4>1441811</vt:i4>
      </vt:variant>
      <vt:variant>
        <vt:i4>2285</vt:i4>
      </vt:variant>
      <vt:variant>
        <vt:i4>1026</vt:i4>
      </vt:variant>
      <vt:variant>
        <vt:i4>1</vt:i4>
      </vt:variant>
      <vt:variant>
        <vt:lpwstr>jamk_nimitekstit4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JAMK Opinnäytetyön kansilehti</dc:title>
  <dc:subject/>
  <dc:creator/>
  <cp:keywords>kansilehti</cp:keywords>
  <dc:description>Kansilehti päivitetty 23.08.2019 OLAn toimesta</dc:description>
  <cp:lastModifiedBy/>
  <cp:revision>1</cp:revision>
  <dcterms:created xsi:type="dcterms:W3CDTF">2020-11-28T23:45:00Z</dcterms:created>
  <dcterms:modified xsi:type="dcterms:W3CDTF">2020-12-06T21:59:00Z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0x0101005BC047AF31238C4298762617BC544883</vt:lpwstr>
  </property>
  <property fmtid="{D5CDD505-2E9C-101B-9397-08002B2CF9AE}" pid="3" name="TaxKeyword">
    <vt:lpwstr>2054;#kansilehti|bc64eac8-0b15-4d13-b429-feab7c3c25cd</vt:lpwstr>
  </property>
  <property fmtid="{D5CDD505-2E9C-101B-9397-08002B2CF9AE}" pid="4" name="Hakusanat">
    <vt:lpwstr>42;#opinnäytetyö|47dd8d35-a141-40c5-8920-7ff02613a437;#399;#ammattikorkeakoulututkinto|6f8aa880-0d5e-43ed-a12b-3996aba9f447;#326;#YAMK|96fe4bff-740d-4418-a910-4506837389c5;#827;#raportointi|f69ebef5-4aab-4ee5-8f1f-b1c1fe83c58a</vt:lpwstr>
  </property>
</Properties>
</file>